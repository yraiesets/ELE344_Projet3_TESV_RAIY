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AF5A15" w14:textId="77777777" w:rsidR="00577A00" w:rsidRDefault="00F82E0C" w:rsidP="00B41ADE">
      <w:pPr>
        <w:pStyle w:val="Sansinterligne"/>
        <w:spacing w:after="0"/>
      </w:pPr>
      <w:r>
        <w:t>ÉCOLE DE TECHNOLOGIE SUPÉRIEURE</w:t>
      </w:r>
    </w:p>
    <w:p w14:paraId="781F7E5D" w14:textId="77777777" w:rsidR="00F82E0C" w:rsidRPr="00B41ADE" w:rsidRDefault="00F82E0C" w:rsidP="00B41ADE">
      <w:pPr>
        <w:pStyle w:val="Sansinterligne"/>
        <w:spacing w:after="0"/>
      </w:pPr>
      <w:r>
        <w:t>UNIVERSITÉ DU QUÉBEC</w:t>
      </w:r>
    </w:p>
    <w:p w14:paraId="6B3FB277" w14:textId="77777777" w:rsidR="00D42988" w:rsidRPr="00B41ADE" w:rsidRDefault="00D42988" w:rsidP="00B41ADE">
      <w:pPr>
        <w:pStyle w:val="Sansinterligne"/>
        <w:spacing w:after="0"/>
      </w:pPr>
    </w:p>
    <w:p w14:paraId="05AE62AA" w14:textId="77777777" w:rsidR="00577A00" w:rsidRPr="00B41ADE" w:rsidRDefault="00577A00" w:rsidP="00B41ADE">
      <w:pPr>
        <w:pStyle w:val="Sansinterligne"/>
        <w:spacing w:after="0"/>
      </w:pPr>
    </w:p>
    <w:p w14:paraId="0E0BC8BC" w14:textId="77777777" w:rsidR="00D42988" w:rsidRPr="00B41ADE" w:rsidRDefault="00D42988" w:rsidP="00B41ADE">
      <w:pPr>
        <w:pStyle w:val="Sansinterligne"/>
        <w:spacing w:after="0"/>
      </w:pPr>
    </w:p>
    <w:p w14:paraId="752097E1" w14:textId="77777777" w:rsidR="00577A00" w:rsidRPr="00B41ADE" w:rsidRDefault="00577A00" w:rsidP="00B41ADE">
      <w:pPr>
        <w:pStyle w:val="Sansinterligne"/>
        <w:spacing w:after="0"/>
      </w:pPr>
    </w:p>
    <w:p w14:paraId="7E6F8CCB" w14:textId="77777777" w:rsidR="00577A00" w:rsidRPr="00B41ADE" w:rsidRDefault="00577A00" w:rsidP="00B41ADE">
      <w:pPr>
        <w:pStyle w:val="Sansinterligne"/>
        <w:spacing w:after="0"/>
      </w:pPr>
    </w:p>
    <w:p w14:paraId="187943E8" w14:textId="285DFFE5" w:rsidR="008C07D5" w:rsidRDefault="00B842AB" w:rsidP="00B41ADE">
      <w:pPr>
        <w:pStyle w:val="Sansinterligne"/>
        <w:spacing w:after="0"/>
      </w:pPr>
      <w:r w:rsidRPr="00B842AB">
        <w:t>ELE344 Conception et architecture de processeurs</w:t>
      </w:r>
    </w:p>
    <w:p w14:paraId="392EC377" w14:textId="24069934" w:rsidR="00B842AB" w:rsidRDefault="00B842AB" w:rsidP="00B41ADE">
      <w:pPr>
        <w:pStyle w:val="Sansinterligne"/>
        <w:spacing w:after="0"/>
      </w:pPr>
    </w:p>
    <w:p w14:paraId="2C3032FD" w14:textId="5020D83E" w:rsidR="000773E6" w:rsidRDefault="000773E6" w:rsidP="00B41ADE">
      <w:pPr>
        <w:pStyle w:val="Sansinterligne"/>
        <w:spacing w:after="0"/>
      </w:pPr>
    </w:p>
    <w:p w14:paraId="1714B58B" w14:textId="61F57581" w:rsidR="000773E6" w:rsidRDefault="000773E6" w:rsidP="00B41ADE">
      <w:pPr>
        <w:pStyle w:val="Sansinterligne"/>
        <w:spacing w:after="0"/>
      </w:pPr>
    </w:p>
    <w:p w14:paraId="20A9BAA5" w14:textId="7759AD52" w:rsidR="000773E6" w:rsidRDefault="000773E6" w:rsidP="00B41ADE">
      <w:pPr>
        <w:pStyle w:val="Sansinterligne"/>
        <w:spacing w:after="0"/>
      </w:pPr>
    </w:p>
    <w:p w14:paraId="465B217E" w14:textId="54F58065" w:rsidR="000773E6" w:rsidRDefault="000773E6" w:rsidP="00B41ADE">
      <w:pPr>
        <w:pStyle w:val="Sansinterligne"/>
        <w:spacing w:after="0"/>
      </w:pPr>
    </w:p>
    <w:p w14:paraId="694B8EE3" w14:textId="77777777" w:rsidR="000773E6" w:rsidRDefault="000773E6" w:rsidP="00B41ADE">
      <w:pPr>
        <w:pStyle w:val="Sansinterligne"/>
        <w:spacing w:after="0"/>
      </w:pPr>
    </w:p>
    <w:p w14:paraId="6341F628" w14:textId="77777777" w:rsidR="000773E6" w:rsidRPr="000773E6" w:rsidRDefault="000773E6" w:rsidP="00B41ADE">
      <w:pPr>
        <w:pStyle w:val="Sansinterligne"/>
        <w:spacing w:after="0"/>
        <w:rPr>
          <w:sz w:val="32"/>
        </w:rPr>
      </w:pPr>
    </w:p>
    <w:p w14:paraId="7F2ECE01" w14:textId="136F8308" w:rsidR="00D469F8" w:rsidRPr="000773E6" w:rsidRDefault="0060740C" w:rsidP="00B41ADE">
      <w:pPr>
        <w:pStyle w:val="Sansinterligne"/>
        <w:spacing w:after="0"/>
        <w:rPr>
          <w:sz w:val="32"/>
        </w:rPr>
      </w:pPr>
      <w:sdt>
        <w:sdtPr>
          <w:rPr>
            <w:sz w:val="32"/>
          </w:rPr>
          <w:alias w:val="Objet "/>
          <w:tag w:val=""/>
          <w:id w:val="1366402246"/>
          <w:placeholder>
            <w:docPart w:val="50173672AAF14A96AE98E25DE6B7856B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6E1489" w:rsidRPr="000773E6">
            <w:rPr>
              <w:sz w:val="32"/>
              <w:lang w:val="fr-FR"/>
            </w:rPr>
            <w:t xml:space="preserve">PROJET </w:t>
          </w:r>
          <w:r w:rsidR="006E1489">
            <w:rPr>
              <w:sz w:val="32"/>
              <w:lang w:val="fr-FR"/>
            </w:rPr>
            <w:t>3</w:t>
          </w:r>
        </w:sdtContent>
      </w:sdt>
    </w:p>
    <w:p w14:paraId="4B249961" w14:textId="5DAB3C04" w:rsidR="000773E6" w:rsidRDefault="000773E6" w:rsidP="00B41ADE">
      <w:pPr>
        <w:pStyle w:val="Sansinterligne"/>
        <w:spacing w:after="0"/>
      </w:pPr>
    </w:p>
    <w:p w14:paraId="716AF948" w14:textId="77777777" w:rsidR="00722BE5" w:rsidRPr="00B41ADE" w:rsidRDefault="00722BE5" w:rsidP="00B41ADE">
      <w:pPr>
        <w:pStyle w:val="Sansinterligne"/>
        <w:spacing w:after="0"/>
      </w:pPr>
    </w:p>
    <w:sdt>
      <w:sdtPr>
        <w:rPr>
          <w:b/>
          <w:sz w:val="36"/>
        </w:rPr>
        <w:alias w:val="Titre "/>
        <w:tag w:val=""/>
        <w:id w:val="1954830172"/>
        <w:placeholder>
          <w:docPart w:val="E4C65F7B4F334BA881039878F3F45DF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2FEA2B94" w14:textId="3457C60B" w:rsidR="00577A00" w:rsidRPr="000773E6" w:rsidRDefault="006E1489" w:rsidP="00B41ADE">
          <w:pPr>
            <w:pStyle w:val="Sansinterligne"/>
            <w:spacing w:after="0"/>
            <w:rPr>
              <w:b/>
              <w:sz w:val="36"/>
            </w:rPr>
          </w:pPr>
          <w:r w:rsidRPr="000773E6">
            <w:rPr>
              <w:b/>
              <w:sz w:val="36"/>
            </w:rPr>
            <w:t xml:space="preserve">Le processeur MIPS </w:t>
          </w:r>
          <w:r>
            <w:rPr>
              <w:b/>
              <w:sz w:val="36"/>
            </w:rPr>
            <w:t>avec pipeline</w:t>
          </w:r>
        </w:p>
      </w:sdtContent>
    </w:sdt>
    <w:p w14:paraId="4596A050" w14:textId="77777777" w:rsidR="008C07D5" w:rsidRPr="00B41ADE" w:rsidRDefault="008C07D5" w:rsidP="00B41ADE">
      <w:pPr>
        <w:pStyle w:val="Sansinterligne"/>
        <w:spacing w:after="0"/>
      </w:pPr>
    </w:p>
    <w:p w14:paraId="3E90E4D8" w14:textId="77777777" w:rsidR="00577A00" w:rsidRDefault="00577A00" w:rsidP="00B41ADE">
      <w:pPr>
        <w:pStyle w:val="Sansinterligne"/>
        <w:spacing w:after="0"/>
      </w:pPr>
    </w:p>
    <w:p w14:paraId="57A80CC2" w14:textId="77777777" w:rsidR="00945831" w:rsidRDefault="00945831" w:rsidP="00B41ADE">
      <w:pPr>
        <w:pStyle w:val="Sansinterligne"/>
        <w:spacing w:after="0"/>
      </w:pPr>
    </w:p>
    <w:p w14:paraId="64FE4398" w14:textId="77777777" w:rsidR="00945831" w:rsidRDefault="00945831" w:rsidP="00B41ADE">
      <w:pPr>
        <w:pStyle w:val="Sansinterligne"/>
        <w:spacing w:after="0"/>
      </w:pPr>
    </w:p>
    <w:p w14:paraId="09740540" w14:textId="77777777" w:rsidR="00945831" w:rsidRDefault="00945831" w:rsidP="00B41ADE">
      <w:pPr>
        <w:pStyle w:val="Sansinterligne"/>
        <w:spacing w:after="0"/>
      </w:pPr>
    </w:p>
    <w:p w14:paraId="42FA125C" w14:textId="77777777" w:rsidR="00945831" w:rsidRDefault="00945831" w:rsidP="00B41ADE">
      <w:pPr>
        <w:pStyle w:val="Sansinterligne"/>
        <w:spacing w:after="0"/>
      </w:pPr>
    </w:p>
    <w:p w14:paraId="0E9F3069" w14:textId="77777777" w:rsidR="00945831" w:rsidRDefault="00945831" w:rsidP="005F3DB8">
      <w:pPr>
        <w:pStyle w:val="Sansinterligne"/>
        <w:spacing w:after="0"/>
      </w:pPr>
      <w:r>
        <w:t xml:space="preserve">PAR </w:t>
      </w:r>
    </w:p>
    <w:p w14:paraId="43C18CE5" w14:textId="26E7F5D7" w:rsidR="005F3DB8" w:rsidRDefault="005F3DB8" w:rsidP="00B41ADE">
      <w:pPr>
        <w:pStyle w:val="Sansinterligne"/>
        <w:spacing w:after="0"/>
      </w:pPr>
      <w:proofErr w:type="spellStart"/>
      <w:r>
        <w:t>K</w:t>
      </w:r>
      <w:r w:rsidR="005B5245">
        <w:t>aba</w:t>
      </w:r>
      <w:proofErr w:type="spellEnd"/>
      <w:r>
        <w:t xml:space="preserve"> I</w:t>
      </w:r>
      <w:r w:rsidR="005B5245">
        <w:t>brahima</w:t>
      </w:r>
      <w:r>
        <w:t xml:space="preserve"> – KABI</w:t>
      </w:r>
      <w:r w:rsidR="0068368A">
        <w:t>XXXXXX</w:t>
      </w:r>
    </w:p>
    <w:p w14:paraId="2BCEF832" w14:textId="16051E7A" w:rsidR="00DE0615" w:rsidRDefault="00DE0615" w:rsidP="00B41ADE">
      <w:pPr>
        <w:pStyle w:val="Sansinterligne"/>
        <w:spacing w:after="0"/>
      </w:pPr>
      <w:proofErr w:type="spellStart"/>
      <w:r>
        <w:t>Michele</w:t>
      </w:r>
      <w:proofErr w:type="spellEnd"/>
      <w:r>
        <w:t xml:space="preserve"> </w:t>
      </w:r>
      <w:proofErr w:type="spellStart"/>
      <w:r>
        <w:t>Quelquun</w:t>
      </w:r>
      <w:proofErr w:type="spellEnd"/>
      <w:r>
        <w:t xml:space="preserve"> – QUEMXXXXXX</w:t>
      </w:r>
    </w:p>
    <w:p w14:paraId="0918F63C" w14:textId="77777777" w:rsidR="00945831" w:rsidRDefault="00945831" w:rsidP="00B41ADE">
      <w:pPr>
        <w:pStyle w:val="Sansinterligne"/>
        <w:spacing w:after="0"/>
      </w:pPr>
    </w:p>
    <w:p w14:paraId="684D6A3B" w14:textId="77777777" w:rsidR="0068368A" w:rsidRDefault="0068368A" w:rsidP="00B41ADE">
      <w:pPr>
        <w:pStyle w:val="Sansinterligne"/>
        <w:spacing w:after="0"/>
      </w:pPr>
    </w:p>
    <w:p w14:paraId="7CF14DA5" w14:textId="77777777" w:rsidR="0068368A" w:rsidRDefault="0068368A" w:rsidP="00B41ADE">
      <w:pPr>
        <w:pStyle w:val="Sansinterligne"/>
        <w:spacing w:after="0"/>
      </w:pPr>
    </w:p>
    <w:p w14:paraId="503CA894" w14:textId="77777777" w:rsidR="0068368A" w:rsidRDefault="0068368A" w:rsidP="00B41ADE">
      <w:pPr>
        <w:pStyle w:val="Sansinterligne"/>
        <w:spacing w:after="0"/>
      </w:pPr>
    </w:p>
    <w:p w14:paraId="421C1659" w14:textId="77777777" w:rsidR="0068368A" w:rsidRDefault="0068368A" w:rsidP="00B41ADE">
      <w:pPr>
        <w:pStyle w:val="Sansinterligne"/>
        <w:spacing w:after="0"/>
      </w:pPr>
    </w:p>
    <w:p w14:paraId="1DAB0CE1" w14:textId="77777777" w:rsidR="00E1019B" w:rsidRDefault="00E1019B" w:rsidP="00B41ADE">
      <w:pPr>
        <w:pStyle w:val="Sansinterligne"/>
        <w:spacing w:after="0"/>
      </w:pPr>
    </w:p>
    <w:p w14:paraId="4619C63D" w14:textId="77777777" w:rsidR="00945831" w:rsidRDefault="00945831" w:rsidP="00B41ADE">
      <w:pPr>
        <w:pStyle w:val="Sansinterligne"/>
        <w:spacing w:after="0"/>
      </w:pPr>
    </w:p>
    <w:p w14:paraId="05C889B4" w14:textId="77777777" w:rsidR="00D42988" w:rsidRPr="00B41ADE" w:rsidRDefault="00D42988" w:rsidP="00B41ADE">
      <w:pPr>
        <w:pStyle w:val="Sansinterligne"/>
        <w:spacing w:after="0"/>
      </w:pPr>
    </w:p>
    <w:p w14:paraId="79576B0B" w14:textId="77777777" w:rsidR="00577A00" w:rsidRDefault="00577A00" w:rsidP="00B41ADE">
      <w:pPr>
        <w:pStyle w:val="Sansinterligne"/>
        <w:spacing w:after="0"/>
      </w:pPr>
    </w:p>
    <w:p w14:paraId="29B28F17" w14:textId="77777777" w:rsidR="005F3DB8" w:rsidRPr="00B41ADE" w:rsidRDefault="005F3DB8" w:rsidP="00B41ADE">
      <w:pPr>
        <w:pStyle w:val="Sansinterligne"/>
        <w:spacing w:after="0"/>
      </w:pPr>
    </w:p>
    <w:p w14:paraId="42283634" w14:textId="77777777" w:rsidR="00577A00" w:rsidRPr="00B41ADE" w:rsidRDefault="00577A00" w:rsidP="00B41ADE">
      <w:pPr>
        <w:pStyle w:val="Sansinterligne"/>
        <w:spacing w:after="0"/>
      </w:pPr>
    </w:p>
    <w:p w14:paraId="1BB4425C" w14:textId="77777777" w:rsidR="00577A00" w:rsidRDefault="00577A00" w:rsidP="00B41ADE">
      <w:pPr>
        <w:pStyle w:val="Sansinterligne"/>
        <w:spacing w:after="0"/>
      </w:pPr>
    </w:p>
    <w:p w14:paraId="6D627240" w14:textId="77777777" w:rsidR="00F006A5" w:rsidRDefault="00F006A5" w:rsidP="00B41ADE">
      <w:pPr>
        <w:pStyle w:val="Sansinterligne"/>
        <w:spacing w:after="0"/>
      </w:pPr>
    </w:p>
    <w:p w14:paraId="74C5EF3E" w14:textId="77777777" w:rsidR="00F006A5" w:rsidRDefault="00F006A5" w:rsidP="00B41ADE">
      <w:pPr>
        <w:pStyle w:val="Sansinterligne"/>
        <w:spacing w:after="0"/>
      </w:pPr>
    </w:p>
    <w:sdt>
      <w:sdtPr>
        <w:alias w:val="Société"/>
        <w:tag w:val=""/>
        <w:id w:val="2122107240"/>
        <w:placeholder>
          <w:docPart w:val="0C61320877B44BEEBF43165BB836C7C8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p w14:paraId="6878103D" w14:textId="77777777" w:rsidR="000F171E" w:rsidRPr="00B41ADE" w:rsidRDefault="00FF5922" w:rsidP="00B41ADE">
          <w:pPr>
            <w:pStyle w:val="Sansinterligne"/>
            <w:spacing w:after="0"/>
          </w:pPr>
          <w:r>
            <w:rPr>
              <w:lang w:val="fr-FR"/>
            </w:rPr>
            <w:t>École de technologie supérieure</w:t>
          </w:r>
        </w:p>
      </w:sdtContent>
    </w:sdt>
    <w:p w14:paraId="6113D198" w14:textId="4F163FE8" w:rsidR="000F171E" w:rsidRPr="00B41ADE" w:rsidRDefault="009825E5" w:rsidP="00B41ADE">
      <w:pPr>
        <w:pStyle w:val="Sansinterligne"/>
        <w:spacing w:after="0"/>
      </w:pPr>
      <w:r>
        <w:fldChar w:fldCharType="begin"/>
      </w:r>
      <w:r>
        <w:instrText xml:space="preserve"> SAVEDATE  \@ "d MMMM yyyy"  \* MERGEFORMAT </w:instrText>
      </w:r>
      <w:r>
        <w:fldChar w:fldCharType="separate"/>
      </w:r>
      <w:r w:rsidR="0060740C">
        <w:rPr>
          <w:noProof/>
        </w:rPr>
        <w:t>27 novembre 2018</w:t>
      </w:r>
      <w:r>
        <w:fldChar w:fldCharType="end"/>
      </w:r>
    </w:p>
    <w:p w14:paraId="0CAB25A1" w14:textId="743A85AC" w:rsidR="00332C2A" w:rsidRPr="009C087B" w:rsidRDefault="00332C2A" w:rsidP="00A046DF">
      <w:pPr>
        <w:spacing w:after="200"/>
        <w:rPr>
          <w:rFonts w:cs="Times New Roman"/>
          <w:b/>
          <w:color w:val="000000"/>
          <w:sz w:val="32"/>
          <w:szCs w:val="24"/>
        </w:rPr>
        <w:sectPr w:rsidR="00332C2A" w:rsidRPr="009C087B" w:rsidSect="00332C2A">
          <w:footerReference w:type="default" r:id="rId8"/>
          <w:pgSz w:w="12240" w:h="15840"/>
          <w:pgMar w:top="1440" w:right="1800" w:bottom="1440" w:left="1800" w:header="708" w:footer="708" w:gutter="0"/>
          <w:pgNumType w:start="1"/>
          <w:cols w:space="708"/>
          <w:titlePg/>
          <w:docGrid w:linePitch="360"/>
        </w:sectPr>
      </w:pPr>
    </w:p>
    <w:bookmarkStart w:id="0" w:name="_Toc531088024" w:displacedByCustomXml="next"/>
    <w:sdt>
      <w:sdtPr>
        <w:rPr>
          <w:rFonts w:eastAsiaTheme="minorHAnsi" w:cstheme="minorBidi"/>
          <w:b w:val="0"/>
          <w:bCs/>
          <w:caps/>
          <w:smallCaps w:val="0"/>
          <w:color w:val="auto"/>
          <w:sz w:val="24"/>
          <w:lang w:val="fr-FR" w:eastAsia="en-US"/>
        </w:rPr>
        <w:id w:val="-1813938380"/>
        <w:docPartObj>
          <w:docPartGallery w:val="Table of Contents"/>
          <w:docPartUnique/>
        </w:docPartObj>
      </w:sdtPr>
      <w:sdtEndPr>
        <w:rPr>
          <w:bCs w:val="0"/>
          <w:caps w:val="0"/>
        </w:rPr>
      </w:sdtEndPr>
      <w:sdtContent>
        <w:p w14:paraId="1CCF4B56" w14:textId="1227105A" w:rsidR="009C087B" w:rsidRPr="006E1489" w:rsidRDefault="009C087B" w:rsidP="006E1489">
          <w:pPr>
            <w:pStyle w:val="Titre1"/>
          </w:pPr>
          <w:r w:rsidRPr="006E1489">
            <w:t>T</w:t>
          </w:r>
          <w:r w:rsidR="006E1489" w:rsidRPr="006E1489">
            <w:t>able des matières</w:t>
          </w:r>
          <w:bookmarkEnd w:id="0"/>
        </w:p>
        <w:p w14:paraId="77A34198" w14:textId="1F5EBE40" w:rsidR="006E1489" w:rsidRDefault="009C087B">
          <w:pPr>
            <w:pStyle w:val="TM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eastAsia="fr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1088024" w:history="1">
            <w:r w:rsidR="006E1489" w:rsidRPr="00050384">
              <w:rPr>
                <w:rStyle w:val="Lienhypertexte"/>
                <w:noProof/>
              </w:rPr>
              <w:t>1.</w:t>
            </w:r>
            <w:r w:rsidR="006E1489">
              <w:rPr>
                <w:rFonts w:asciiTheme="minorHAnsi" w:eastAsiaTheme="minorEastAsia" w:hAnsiTheme="minorHAnsi"/>
                <w:noProof/>
                <w:sz w:val="22"/>
                <w:lang w:eastAsia="fr-CA"/>
              </w:rPr>
              <w:tab/>
            </w:r>
            <w:r w:rsidR="006E1489" w:rsidRPr="00050384">
              <w:rPr>
                <w:rStyle w:val="Lienhypertexte"/>
                <w:noProof/>
              </w:rPr>
              <w:t>Table des matières</w:t>
            </w:r>
            <w:r w:rsidR="006E1489">
              <w:rPr>
                <w:noProof/>
                <w:webHidden/>
              </w:rPr>
              <w:tab/>
            </w:r>
            <w:r w:rsidR="006E1489">
              <w:rPr>
                <w:noProof/>
                <w:webHidden/>
              </w:rPr>
              <w:fldChar w:fldCharType="begin"/>
            </w:r>
            <w:r w:rsidR="006E1489">
              <w:rPr>
                <w:noProof/>
                <w:webHidden/>
              </w:rPr>
              <w:instrText xml:space="preserve"> PAGEREF _Toc531088024 \h </w:instrText>
            </w:r>
            <w:r w:rsidR="006E1489">
              <w:rPr>
                <w:noProof/>
                <w:webHidden/>
              </w:rPr>
            </w:r>
            <w:r w:rsidR="006E1489">
              <w:rPr>
                <w:noProof/>
                <w:webHidden/>
              </w:rPr>
              <w:fldChar w:fldCharType="separate"/>
            </w:r>
            <w:r w:rsidR="006E1489">
              <w:rPr>
                <w:noProof/>
                <w:webHidden/>
              </w:rPr>
              <w:t>2</w:t>
            </w:r>
            <w:r w:rsidR="006E1489">
              <w:rPr>
                <w:noProof/>
                <w:webHidden/>
              </w:rPr>
              <w:fldChar w:fldCharType="end"/>
            </w:r>
          </w:hyperlink>
        </w:p>
        <w:p w14:paraId="4D185117" w14:textId="7CC6FFD1" w:rsidR="006E1489" w:rsidRDefault="0060740C">
          <w:pPr>
            <w:pStyle w:val="TM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eastAsia="fr-CA"/>
            </w:rPr>
          </w:pPr>
          <w:hyperlink w:anchor="_Toc531088025" w:history="1">
            <w:r w:rsidR="006E1489" w:rsidRPr="00050384">
              <w:rPr>
                <w:rStyle w:val="Lienhypertexte"/>
                <w:noProof/>
              </w:rPr>
              <w:t>2.</w:t>
            </w:r>
            <w:r w:rsidR="006E1489">
              <w:rPr>
                <w:rFonts w:asciiTheme="minorHAnsi" w:eastAsiaTheme="minorEastAsia" w:hAnsiTheme="minorHAnsi"/>
                <w:noProof/>
                <w:sz w:val="22"/>
                <w:lang w:eastAsia="fr-CA"/>
              </w:rPr>
              <w:tab/>
            </w:r>
            <w:r w:rsidR="006E1489" w:rsidRPr="00050384">
              <w:rPr>
                <w:rStyle w:val="Lienhypertexte"/>
                <w:noProof/>
              </w:rPr>
              <w:t>InstrucTions</w:t>
            </w:r>
            <w:r w:rsidR="006E1489">
              <w:rPr>
                <w:noProof/>
                <w:webHidden/>
              </w:rPr>
              <w:tab/>
            </w:r>
            <w:r w:rsidR="006E1489">
              <w:rPr>
                <w:noProof/>
                <w:webHidden/>
              </w:rPr>
              <w:fldChar w:fldCharType="begin"/>
            </w:r>
            <w:r w:rsidR="006E1489">
              <w:rPr>
                <w:noProof/>
                <w:webHidden/>
              </w:rPr>
              <w:instrText xml:space="preserve"> PAGEREF _Toc531088025 \h </w:instrText>
            </w:r>
            <w:r w:rsidR="006E1489">
              <w:rPr>
                <w:noProof/>
                <w:webHidden/>
              </w:rPr>
            </w:r>
            <w:r w:rsidR="006E1489">
              <w:rPr>
                <w:noProof/>
                <w:webHidden/>
              </w:rPr>
              <w:fldChar w:fldCharType="separate"/>
            </w:r>
            <w:r w:rsidR="006E1489">
              <w:rPr>
                <w:noProof/>
                <w:webHidden/>
              </w:rPr>
              <w:t>3</w:t>
            </w:r>
            <w:r w:rsidR="006E1489">
              <w:rPr>
                <w:noProof/>
                <w:webHidden/>
              </w:rPr>
              <w:fldChar w:fldCharType="end"/>
            </w:r>
          </w:hyperlink>
        </w:p>
        <w:p w14:paraId="38EBB659" w14:textId="144FDCD9" w:rsidR="006E1489" w:rsidRDefault="0060740C">
          <w:pPr>
            <w:pStyle w:val="TM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eastAsia="fr-CA"/>
            </w:rPr>
          </w:pPr>
          <w:hyperlink w:anchor="_Toc531088026" w:history="1">
            <w:r w:rsidR="006E1489" w:rsidRPr="00050384">
              <w:rPr>
                <w:rStyle w:val="Lienhypertexte"/>
                <w:noProof/>
              </w:rPr>
              <w:t>3.</w:t>
            </w:r>
            <w:r w:rsidR="006E1489">
              <w:rPr>
                <w:rFonts w:asciiTheme="minorHAnsi" w:eastAsiaTheme="minorEastAsia" w:hAnsiTheme="minorHAnsi"/>
                <w:noProof/>
                <w:sz w:val="22"/>
                <w:lang w:eastAsia="fr-CA"/>
              </w:rPr>
              <w:tab/>
            </w:r>
            <w:r w:rsidR="006E1489" w:rsidRPr="00050384">
              <w:rPr>
                <w:rStyle w:val="Lienhypertexte"/>
                <w:noProof/>
              </w:rPr>
              <w:t>Introduction et objectifs du projet</w:t>
            </w:r>
            <w:r w:rsidR="006E1489">
              <w:rPr>
                <w:noProof/>
                <w:webHidden/>
              </w:rPr>
              <w:tab/>
            </w:r>
            <w:r w:rsidR="006E1489">
              <w:rPr>
                <w:noProof/>
                <w:webHidden/>
              </w:rPr>
              <w:fldChar w:fldCharType="begin"/>
            </w:r>
            <w:r w:rsidR="006E1489">
              <w:rPr>
                <w:noProof/>
                <w:webHidden/>
              </w:rPr>
              <w:instrText xml:space="preserve"> PAGEREF _Toc531088026 \h </w:instrText>
            </w:r>
            <w:r w:rsidR="006E1489">
              <w:rPr>
                <w:noProof/>
                <w:webHidden/>
              </w:rPr>
            </w:r>
            <w:r w:rsidR="006E1489">
              <w:rPr>
                <w:noProof/>
                <w:webHidden/>
              </w:rPr>
              <w:fldChar w:fldCharType="separate"/>
            </w:r>
            <w:r w:rsidR="006E1489">
              <w:rPr>
                <w:noProof/>
                <w:webHidden/>
              </w:rPr>
              <w:t>4</w:t>
            </w:r>
            <w:r w:rsidR="006E1489">
              <w:rPr>
                <w:noProof/>
                <w:webHidden/>
              </w:rPr>
              <w:fldChar w:fldCharType="end"/>
            </w:r>
          </w:hyperlink>
        </w:p>
        <w:p w14:paraId="45BF49C0" w14:textId="63F2FA40" w:rsidR="006E1489" w:rsidRDefault="0060740C">
          <w:pPr>
            <w:pStyle w:val="TM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eastAsia="fr-CA"/>
            </w:rPr>
          </w:pPr>
          <w:hyperlink w:anchor="_Toc531088027" w:history="1">
            <w:r w:rsidR="006E1489" w:rsidRPr="00050384">
              <w:rPr>
                <w:rStyle w:val="Lienhypertexte"/>
                <w:noProof/>
              </w:rPr>
              <w:t>4.</w:t>
            </w:r>
            <w:r w:rsidR="006E1489">
              <w:rPr>
                <w:rFonts w:asciiTheme="minorHAnsi" w:eastAsiaTheme="minorEastAsia" w:hAnsiTheme="minorHAnsi"/>
                <w:noProof/>
                <w:sz w:val="22"/>
                <w:lang w:eastAsia="fr-CA"/>
              </w:rPr>
              <w:tab/>
            </w:r>
            <w:r w:rsidR="006E1489" w:rsidRPr="00050384">
              <w:rPr>
                <w:rStyle w:val="Lienhypertexte"/>
                <w:noProof/>
              </w:rPr>
              <w:t>Description du processeur MIPS avec pipeline:</w:t>
            </w:r>
            <w:r w:rsidR="006E1489">
              <w:rPr>
                <w:noProof/>
                <w:webHidden/>
              </w:rPr>
              <w:tab/>
            </w:r>
            <w:r w:rsidR="006E1489">
              <w:rPr>
                <w:noProof/>
                <w:webHidden/>
              </w:rPr>
              <w:fldChar w:fldCharType="begin"/>
            </w:r>
            <w:r w:rsidR="006E1489">
              <w:rPr>
                <w:noProof/>
                <w:webHidden/>
              </w:rPr>
              <w:instrText xml:space="preserve"> PAGEREF _Toc531088027 \h </w:instrText>
            </w:r>
            <w:r w:rsidR="006E1489">
              <w:rPr>
                <w:noProof/>
                <w:webHidden/>
              </w:rPr>
            </w:r>
            <w:r w:rsidR="006E1489">
              <w:rPr>
                <w:noProof/>
                <w:webHidden/>
              </w:rPr>
              <w:fldChar w:fldCharType="separate"/>
            </w:r>
            <w:r w:rsidR="006E1489">
              <w:rPr>
                <w:noProof/>
                <w:webHidden/>
              </w:rPr>
              <w:t>4</w:t>
            </w:r>
            <w:r w:rsidR="006E1489">
              <w:rPr>
                <w:noProof/>
                <w:webHidden/>
              </w:rPr>
              <w:fldChar w:fldCharType="end"/>
            </w:r>
          </w:hyperlink>
        </w:p>
        <w:p w14:paraId="567D2749" w14:textId="3B419F35" w:rsidR="006E1489" w:rsidRDefault="0060740C">
          <w:pPr>
            <w:pStyle w:val="TM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eastAsia="fr-CA"/>
            </w:rPr>
          </w:pPr>
          <w:hyperlink w:anchor="_Toc531088028" w:history="1">
            <w:r w:rsidR="006E1489" w:rsidRPr="00050384">
              <w:rPr>
                <w:rStyle w:val="Lienhypertexte"/>
                <w:noProof/>
              </w:rPr>
              <w:t>5.</w:t>
            </w:r>
            <w:r w:rsidR="006E1489">
              <w:rPr>
                <w:rFonts w:asciiTheme="minorHAnsi" w:eastAsiaTheme="minorEastAsia" w:hAnsiTheme="minorHAnsi"/>
                <w:noProof/>
                <w:sz w:val="22"/>
                <w:lang w:eastAsia="fr-CA"/>
              </w:rPr>
              <w:tab/>
            </w:r>
            <w:r w:rsidR="006E1489" w:rsidRPr="00050384">
              <w:rPr>
                <w:rStyle w:val="Lienhypertexte"/>
                <w:noProof/>
              </w:rPr>
              <w:t>Localisation et causes d’erreurs :</w:t>
            </w:r>
            <w:r w:rsidR="006E1489">
              <w:rPr>
                <w:noProof/>
                <w:webHidden/>
              </w:rPr>
              <w:tab/>
            </w:r>
            <w:r w:rsidR="006E1489">
              <w:rPr>
                <w:noProof/>
                <w:webHidden/>
              </w:rPr>
              <w:fldChar w:fldCharType="begin"/>
            </w:r>
            <w:r w:rsidR="006E1489">
              <w:rPr>
                <w:noProof/>
                <w:webHidden/>
              </w:rPr>
              <w:instrText xml:space="preserve"> PAGEREF _Toc531088028 \h </w:instrText>
            </w:r>
            <w:r w:rsidR="006E1489">
              <w:rPr>
                <w:noProof/>
                <w:webHidden/>
              </w:rPr>
            </w:r>
            <w:r w:rsidR="006E1489">
              <w:rPr>
                <w:noProof/>
                <w:webHidden/>
              </w:rPr>
              <w:fldChar w:fldCharType="separate"/>
            </w:r>
            <w:r w:rsidR="006E1489">
              <w:rPr>
                <w:noProof/>
                <w:webHidden/>
              </w:rPr>
              <w:t>4</w:t>
            </w:r>
            <w:r w:rsidR="006E1489">
              <w:rPr>
                <w:noProof/>
                <w:webHidden/>
              </w:rPr>
              <w:fldChar w:fldCharType="end"/>
            </w:r>
          </w:hyperlink>
        </w:p>
        <w:p w14:paraId="1A5901E0" w14:textId="62875982" w:rsidR="006E1489" w:rsidRDefault="0060740C">
          <w:pPr>
            <w:pStyle w:val="TM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/>
              <w:noProof/>
              <w:sz w:val="22"/>
              <w:lang w:eastAsia="fr-CA"/>
            </w:rPr>
          </w:pPr>
          <w:hyperlink w:anchor="_Toc531088029" w:history="1">
            <w:r w:rsidR="006E1489" w:rsidRPr="00050384">
              <w:rPr>
                <w:rStyle w:val="Lienhypertexte"/>
                <w:noProof/>
              </w:rPr>
              <w:t>6.</w:t>
            </w:r>
            <w:r w:rsidR="006E1489">
              <w:rPr>
                <w:rFonts w:asciiTheme="minorHAnsi" w:eastAsiaTheme="minorEastAsia" w:hAnsiTheme="minorHAnsi"/>
                <w:noProof/>
                <w:sz w:val="22"/>
                <w:lang w:eastAsia="fr-CA"/>
              </w:rPr>
              <w:tab/>
            </w:r>
            <w:r w:rsidR="006E1489" w:rsidRPr="00050384">
              <w:rPr>
                <w:rStyle w:val="Lienhypertexte"/>
                <w:noProof/>
              </w:rPr>
              <w:t>Discussion et amélioration possibles:</w:t>
            </w:r>
            <w:r w:rsidR="006E1489">
              <w:rPr>
                <w:noProof/>
                <w:webHidden/>
              </w:rPr>
              <w:tab/>
            </w:r>
            <w:r w:rsidR="006E1489">
              <w:rPr>
                <w:noProof/>
                <w:webHidden/>
              </w:rPr>
              <w:fldChar w:fldCharType="begin"/>
            </w:r>
            <w:r w:rsidR="006E1489">
              <w:rPr>
                <w:noProof/>
                <w:webHidden/>
              </w:rPr>
              <w:instrText xml:space="preserve"> PAGEREF _Toc531088029 \h </w:instrText>
            </w:r>
            <w:r w:rsidR="006E1489">
              <w:rPr>
                <w:noProof/>
                <w:webHidden/>
              </w:rPr>
            </w:r>
            <w:r w:rsidR="006E1489">
              <w:rPr>
                <w:noProof/>
                <w:webHidden/>
              </w:rPr>
              <w:fldChar w:fldCharType="separate"/>
            </w:r>
            <w:r w:rsidR="006E1489">
              <w:rPr>
                <w:noProof/>
                <w:webHidden/>
              </w:rPr>
              <w:t>4</w:t>
            </w:r>
            <w:r w:rsidR="006E1489">
              <w:rPr>
                <w:noProof/>
                <w:webHidden/>
              </w:rPr>
              <w:fldChar w:fldCharType="end"/>
            </w:r>
          </w:hyperlink>
        </w:p>
        <w:p w14:paraId="00E70D2E" w14:textId="4CE7EC5F" w:rsidR="009C087B" w:rsidRDefault="009C087B" w:rsidP="009C087B">
          <w:r>
            <w:rPr>
              <w:b/>
              <w:bCs/>
              <w:lang w:val="fr-FR"/>
            </w:rPr>
            <w:fldChar w:fldCharType="end"/>
          </w:r>
        </w:p>
      </w:sdtContent>
    </w:sdt>
    <w:p w14:paraId="1BF90962" w14:textId="77777777" w:rsidR="007201C1" w:rsidRDefault="007201C1">
      <w:pPr>
        <w:spacing w:after="200" w:line="276" w:lineRule="auto"/>
      </w:pPr>
      <w:r>
        <w:br w:type="page"/>
      </w:r>
    </w:p>
    <w:p w14:paraId="5667D461" w14:textId="52015253" w:rsidR="00B61330" w:rsidRDefault="00165ED1" w:rsidP="006E1489">
      <w:pPr>
        <w:pStyle w:val="Titre1"/>
      </w:pPr>
      <w:bookmarkStart w:id="1" w:name="_Toc531088025"/>
      <w:r w:rsidRPr="006E1489">
        <w:lastRenderedPageBreak/>
        <w:t>I</w:t>
      </w:r>
      <w:r w:rsidR="00D81DEC" w:rsidRPr="006E1489">
        <w:t>nstruc</w:t>
      </w:r>
      <w:r w:rsidR="006E1489">
        <w:t>t</w:t>
      </w:r>
      <w:r w:rsidR="00D81DEC" w:rsidRPr="006E1489">
        <w:t>ions</w:t>
      </w:r>
      <w:bookmarkEnd w:id="1"/>
    </w:p>
    <w:p w14:paraId="22C06A2F" w14:textId="0FC01591" w:rsidR="00EA047F" w:rsidRPr="00EA047F" w:rsidRDefault="00EA047F" w:rsidP="00EA047F">
      <w:pPr>
        <w:rPr>
          <w:lang w:eastAsia="fr-CA"/>
        </w:rPr>
      </w:pPr>
      <w:r>
        <w:rPr>
          <w:lang w:eastAsia="fr-CA"/>
        </w:rPr>
        <w:t xml:space="preserve">Ce gabarit doit être utilisé pour le rapport. Les sections qui s’y retrouvent doivent être </w:t>
      </w:r>
      <w:r w:rsidR="00D81DEC">
        <w:rPr>
          <w:lang w:eastAsia="fr-CA"/>
        </w:rPr>
        <w:t>adaptées</w:t>
      </w:r>
      <w:r>
        <w:rPr>
          <w:lang w:eastAsia="fr-CA"/>
        </w:rPr>
        <w:t xml:space="preserve"> selon les requis déf</w:t>
      </w:r>
      <w:bookmarkStart w:id="2" w:name="_GoBack"/>
      <w:bookmarkEnd w:id="2"/>
      <w:r>
        <w:rPr>
          <w:lang w:eastAsia="fr-CA"/>
        </w:rPr>
        <w:t>inis à la section « </w:t>
      </w:r>
      <w:r w:rsidR="00CF16E4">
        <w:rPr>
          <w:lang w:eastAsia="fr-CA"/>
        </w:rPr>
        <w:t>Documents</w:t>
      </w:r>
      <w:r>
        <w:rPr>
          <w:lang w:eastAsia="fr-CA"/>
        </w:rPr>
        <w:t xml:space="preserve"> à remettre » de l’énoncé du projet.</w:t>
      </w:r>
    </w:p>
    <w:p w14:paraId="42AAF14B" w14:textId="3E31AB19" w:rsidR="00D81DEC" w:rsidRDefault="00D81DEC" w:rsidP="006E1489">
      <w:pPr>
        <w:pStyle w:val="Titre1"/>
      </w:pPr>
      <w:bookmarkStart w:id="3" w:name="_Toc531088026"/>
      <w:r w:rsidRPr="00D81DEC">
        <w:t>Introduction</w:t>
      </w:r>
      <w:r>
        <w:t xml:space="preserve"> et objectifs du projet</w:t>
      </w:r>
      <w:bookmarkEnd w:id="3"/>
    </w:p>
    <w:p w14:paraId="65840E04" w14:textId="65E93767" w:rsidR="006E1489" w:rsidRPr="006E1489" w:rsidRDefault="006E1489" w:rsidP="006E1489">
      <w:pPr>
        <w:pStyle w:val="Titre1"/>
      </w:pPr>
      <w:bookmarkStart w:id="4" w:name="_Toc531088027"/>
      <w:r w:rsidRPr="006E1489">
        <w:t>Description du processeur MIPS avec pipeline</w:t>
      </w:r>
      <w:bookmarkEnd w:id="4"/>
      <w:r w:rsidRPr="006E1489">
        <w:t xml:space="preserve"> </w:t>
      </w:r>
    </w:p>
    <w:p w14:paraId="18085AC2" w14:textId="01FE797C" w:rsidR="006E1489" w:rsidRPr="006E1489" w:rsidRDefault="006E1489" w:rsidP="006E1489">
      <w:pPr>
        <w:pStyle w:val="Titre1"/>
      </w:pPr>
      <w:bookmarkStart w:id="5" w:name="_Toc531088028"/>
      <w:r w:rsidRPr="006E1489">
        <w:t>Localisation et causes d’erreurs</w:t>
      </w:r>
      <w:bookmarkEnd w:id="5"/>
    </w:p>
    <w:p w14:paraId="2D49A816" w14:textId="1A874B89" w:rsidR="006E1489" w:rsidRPr="006E1489" w:rsidRDefault="006E1489" w:rsidP="006E1489">
      <w:pPr>
        <w:pStyle w:val="Titre1"/>
      </w:pPr>
      <w:bookmarkStart w:id="6" w:name="_Toc531088029"/>
      <w:r w:rsidRPr="006E1489">
        <w:t>Discussion et amélioration possibles</w:t>
      </w:r>
      <w:bookmarkEnd w:id="6"/>
    </w:p>
    <w:p w14:paraId="6779BF30" w14:textId="77777777" w:rsidR="006708E0" w:rsidRPr="006708E0" w:rsidRDefault="006708E0" w:rsidP="006708E0">
      <w:pPr>
        <w:rPr>
          <w:lang w:eastAsia="fr-CA"/>
        </w:rPr>
      </w:pPr>
    </w:p>
    <w:sectPr w:rsidR="006708E0" w:rsidRPr="006708E0" w:rsidSect="0039692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354404" w14:textId="77777777" w:rsidR="00724A2C" w:rsidRDefault="00724A2C">
      <w:r>
        <w:separator/>
      </w:r>
    </w:p>
  </w:endnote>
  <w:endnote w:type="continuationSeparator" w:id="0">
    <w:p w14:paraId="45F1127D" w14:textId="77777777" w:rsidR="00724A2C" w:rsidRDefault="00724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2DF4E1" w14:textId="05C91457" w:rsidR="003531A2" w:rsidRPr="00CF6C36" w:rsidRDefault="00CD4F73" w:rsidP="00CD4F73">
    <w:pPr>
      <w:pStyle w:val="Pieddepage"/>
      <w:tabs>
        <w:tab w:val="clear" w:pos="4320"/>
        <w:tab w:val="left" w:pos="4820"/>
      </w:tabs>
      <w:rPr>
        <w:rFonts w:cs="Times New Roman"/>
      </w:rPr>
    </w:pPr>
    <w:r>
      <w:rPr>
        <w:rFonts w:cs="Times New Roman"/>
      </w:rPr>
      <w:t xml:space="preserve">Projet </w:t>
    </w:r>
    <w:r w:rsidR="006E1489">
      <w:rPr>
        <w:rFonts w:cs="Times New Roman"/>
      </w:rPr>
      <w:t>3</w:t>
    </w:r>
    <w:r w:rsidR="003531A2">
      <w:rPr>
        <w:rFonts w:cs="Times New Roman"/>
      </w:rPr>
      <w:t xml:space="preserve"> – </w:t>
    </w:r>
    <w:r>
      <w:rPr>
        <w:rFonts w:cs="Times New Roman"/>
      </w:rPr>
      <w:t xml:space="preserve">Le processeur </w:t>
    </w:r>
    <w:r w:rsidR="00724CC2">
      <w:rPr>
        <w:rFonts w:cs="Times New Roman"/>
      </w:rPr>
      <w:t>MIPS</w:t>
    </w:r>
    <w:r>
      <w:rPr>
        <w:rFonts w:cs="Times New Roman"/>
      </w:rPr>
      <w:t xml:space="preserve"> </w:t>
    </w:r>
    <w:r w:rsidR="006E1489" w:rsidRPr="006E1489">
      <w:rPr>
        <w:rFonts w:cs="Times New Roman"/>
      </w:rPr>
      <w:t>avec pipeline</w:t>
    </w:r>
    <w:r w:rsidR="006E1489">
      <w:rPr>
        <w:rFonts w:cs="Times New Roman"/>
      </w:rPr>
      <w:tab/>
    </w:r>
    <w:r w:rsidR="003531A2">
      <w:rPr>
        <w:rFonts w:cs="Times New Roman"/>
      </w:rPr>
      <w:tab/>
    </w:r>
    <w:r w:rsidR="003531A2" w:rsidRPr="00CF6C36">
      <w:rPr>
        <w:rFonts w:cs="Times New Roman"/>
      </w:rPr>
      <w:t xml:space="preserve">Page </w:t>
    </w:r>
    <w:r w:rsidR="003531A2" w:rsidRPr="00CF6C36">
      <w:rPr>
        <w:rFonts w:cs="Times New Roman"/>
      </w:rPr>
      <w:fldChar w:fldCharType="begin"/>
    </w:r>
    <w:r w:rsidR="003531A2" w:rsidRPr="00CF6C36">
      <w:rPr>
        <w:rFonts w:cs="Times New Roman"/>
      </w:rPr>
      <w:instrText xml:space="preserve">PAGE </w:instrText>
    </w:r>
    <w:r w:rsidR="003531A2" w:rsidRPr="00CF6C36">
      <w:rPr>
        <w:rFonts w:cs="Times New Roman"/>
      </w:rPr>
      <w:fldChar w:fldCharType="separate"/>
    </w:r>
    <w:r w:rsidR="0060740C">
      <w:rPr>
        <w:rFonts w:cs="Times New Roman"/>
        <w:noProof/>
      </w:rPr>
      <w:t>3</w:t>
    </w:r>
    <w:r w:rsidR="003531A2" w:rsidRPr="00CF6C36">
      <w:rPr>
        <w:rFonts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BA7FBF" w14:textId="77777777" w:rsidR="00724A2C" w:rsidRDefault="00724A2C">
      <w:r>
        <w:separator/>
      </w:r>
    </w:p>
  </w:footnote>
  <w:footnote w:type="continuationSeparator" w:id="0">
    <w:p w14:paraId="419768DA" w14:textId="77777777" w:rsidR="00724A2C" w:rsidRDefault="00724A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C0BD9"/>
    <w:multiLevelType w:val="multilevel"/>
    <w:tmpl w:val="E72E4F6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65B078F"/>
    <w:multiLevelType w:val="hybridMultilevel"/>
    <w:tmpl w:val="C248D1C0"/>
    <w:lvl w:ilvl="0" w:tplc="0C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E323F1D"/>
    <w:multiLevelType w:val="multilevel"/>
    <w:tmpl w:val="EB9208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1C72E31"/>
    <w:multiLevelType w:val="hybridMultilevel"/>
    <w:tmpl w:val="12885B60"/>
    <w:lvl w:ilvl="0" w:tplc="0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31D4D"/>
    <w:multiLevelType w:val="hybridMultilevel"/>
    <w:tmpl w:val="14E6340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A061D5"/>
    <w:multiLevelType w:val="multilevel"/>
    <w:tmpl w:val="E72E4F6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7710AA6"/>
    <w:multiLevelType w:val="hybridMultilevel"/>
    <w:tmpl w:val="82A0CF3E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83C25"/>
    <w:multiLevelType w:val="hybridMultilevel"/>
    <w:tmpl w:val="28B866D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EF0154"/>
    <w:multiLevelType w:val="hybridMultilevel"/>
    <w:tmpl w:val="E0801FB2"/>
    <w:lvl w:ilvl="0" w:tplc="0C0C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C0C0019" w:tentative="1">
      <w:start w:val="1"/>
      <w:numFmt w:val="lowerLetter"/>
      <w:lvlText w:val="%2."/>
      <w:lvlJc w:val="left"/>
      <w:pPr>
        <w:ind w:left="1364" w:hanging="360"/>
      </w:pPr>
    </w:lvl>
    <w:lvl w:ilvl="2" w:tplc="0C0C001B" w:tentative="1">
      <w:start w:val="1"/>
      <w:numFmt w:val="lowerRoman"/>
      <w:lvlText w:val="%3."/>
      <w:lvlJc w:val="right"/>
      <w:pPr>
        <w:ind w:left="2084" w:hanging="180"/>
      </w:pPr>
    </w:lvl>
    <w:lvl w:ilvl="3" w:tplc="0C0C000F" w:tentative="1">
      <w:start w:val="1"/>
      <w:numFmt w:val="decimal"/>
      <w:lvlText w:val="%4."/>
      <w:lvlJc w:val="left"/>
      <w:pPr>
        <w:ind w:left="2804" w:hanging="360"/>
      </w:pPr>
    </w:lvl>
    <w:lvl w:ilvl="4" w:tplc="0C0C0019" w:tentative="1">
      <w:start w:val="1"/>
      <w:numFmt w:val="lowerLetter"/>
      <w:lvlText w:val="%5."/>
      <w:lvlJc w:val="left"/>
      <w:pPr>
        <w:ind w:left="3524" w:hanging="360"/>
      </w:pPr>
    </w:lvl>
    <w:lvl w:ilvl="5" w:tplc="0C0C001B" w:tentative="1">
      <w:start w:val="1"/>
      <w:numFmt w:val="lowerRoman"/>
      <w:lvlText w:val="%6."/>
      <w:lvlJc w:val="right"/>
      <w:pPr>
        <w:ind w:left="4244" w:hanging="180"/>
      </w:pPr>
    </w:lvl>
    <w:lvl w:ilvl="6" w:tplc="0C0C000F" w:tentative="1">
      <w:start w:val="1"/>
      <w:numFmt w:val="decimal"/>
      <w:lvlText w:val="%7."/>
      <w:lvlJc w:val="left"/>
      <w:pPr>
        <w:ind w:left="4964" w:hanging="360"/>
      </w:pPr>
    </w:lvl>
    <w:lvl w:ilvl="7" w:tplc="0C0C0019" w:tentative="1">
      <w:start w:val="1"/>
      <w:numFmt w:val="lowerLetter"/>
      <w:lvlText w:val="%8."/>
      <w:lvlJc w:val="left"/>
      <w:pPr>
        <w:ind w:left="5684" w:hanging="360"/>
      </w:pPr>
    </w:lvl>
    <w:lvl w:ilvl="8" w:tplc="0C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B1D571B"/>
    <w:multiLevelType w:val="hybridMultilevel"/>
    <w:tmpl w:val="FB044BE4"/>
    <w:lvl w:ilvl="0" w:tplc="893649F6">
      <w:start w:val="2"/>
      <w:numFmt w:val="decimal"/>
      <w:lvlText w:val="%1"/>
      <w:lvlJc w:val="left"/>
      <w:pPr>
        <w:ind w:left="72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D80D9C"/>
    <w:multiLevelType w:val="hybridMultilevel"/>
    <w:tmpl w:val="9DAE9C9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517C63"/>
    <w:multiLevelType w:val="hybridMultilevel"/>
    <w:tmpl w:val="42948C54"/>
    <w:lvl w:ilvl="0" w:tplc="3E58149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017A01"/>
    <w:multiLevelType w:val="hybridMultilevel"/>
    <w:tmpl w:val="860CD9D8"/>
    <w:lvl w:ilvl="0" w:tplc="DB54E09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136F14"/>
    <w:multiLevelType w:val="hybridMultilevel"/>
    <w:tmpl w:val="A664EABC"/>
    <w:lvl w:ilvl="0" w:tplc="0C0C0019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364" w:hanging="360"/>
      </w:pPr>
    </w:lvl>
    <w:lvl w:ilvl="2" w:tplc="0C0C001B" w:tentative="1">
      <w:start w:val="1"/>
      <w:numFmt w:val="lowerRoman"/>
      <w:lvlText w:val="%3."/>
      <w:lvlJc w:val="right"/>
      <w:pPr>
        <w:ind w:left="2084" w:hanging="180"/>
      </w:pPr>
    </w:lvl>
    <w:lvl w:ilvl="3" w:tplc="0C0C000F" w:tentative="1">
      <w:start w:val="1"/>
      <w:numFmt w:val="decimal"/>
      <w:lvlText w:val="%4."/>
      <w:lvlJc w:val="left"/>
      <w:pPr>
        <w:ind w:left="2804" w:hanging="360"/>
      </w:pPr>
    </w:lvl>
    <w:lvl w:ilvl="4" w:tplc="0C0C0019" w:tentative="1">
      <w:start w:val="1"/>
      <w:numFmt w:val="lowerLetter"/>
      <w:lvlText w:val="%5."/>
      <w:lvlJc w:val="left"/>
      <w:pPr>
        <w:ind w:left="3524" w:hanging="360"/>
      </w:pPr>
    </w:lvl>
    <w:lvl w:ilvl="5" w:tplc="0C0C001B" w:tentative="1">
      <w:start w:val="1"/>
      <w:numFmt w:val="lowerRoman"/>
      <w:lvlText w:val="%6."/>
      <w:lvlJc w:val="right"/>
      <w:pPr>
        <w:ind w:left="4244" w:hanging="180"/>
      </w:pPr>
    </w:lvl>
    <w:lvl w:ilvl="6" w:tplc="0C0C000F" w:tentative="1">
      <w:start w:val="1"/>
      <w:numFmt w:val="decimal"/>
      <w:lvlText w:val="%7."/>
      <w:lvlJc w:val="left"/>
      <w:pPr>
        <w:ind w:left="4964" w:hanging="360"/>
      </w:pPr>
    </w:lvl>
    <w:lvl w:ilvl="7" w:tplc="0C0C0019" w:tentative="1">
      <w:start w:val="1"/>
      <w:numFmt w:val="lowerLetter"/>
      <w:lvlText w:val="%8."/>
      <w:lvlJc w:val="left"/>
      <w:pPr>
        <w:ind w:left="5684" w:hanging="360"/>
      </w:pPr>
    </w:lvl>
    <w:lvl w:ilvl="8" w:tplc="0C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9D732F6"/>
    <w:multiLevelType w:val="hybridMultilevel"/>
    <w:tmpl w:val="BCAEE2E0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2018E9"/>
    <w:multiLevelType w:val="hybridMultilevel"/>
    <w:tmpl w:val="627A680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F2117D"/>
    <w:multiLevelType w:val="multilevel"/>
    <w:tmpl w:val="A9129C06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  <w:sz w:val="32"/>
      </w:rPr>
    </w:lvl>
    <w:lvl w:ilvl="1">
      <w:start w:val="2"/>
      <w:numFmt w:val="decimal"/>
      <w:isLgl/>
      <w:lvlText w:val="%1.%2"/>
      <w:lvlJc w:val="left"/>
      <w:pPr>
        <w:ind w:left="164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93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86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0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6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28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576" w:hanging="1800"/>
      </w:pPr>
      <w:rPr>
        <w:rFonts w:hint="default"/>
      </w:rPr>
    </w:lvl>
  </w:abstractNum>
  <w:abstractNum w:abstractNumId="17" w15:restartNumberingAfterBreak="0">
    <w:nsid w:val="46E0463D"/>
    <w:multiLevelType w:val="hybridMultilevel"/>
    <w:tmpl w:val="FFD8CDC2"/>
    <w:lvl w:ilvl="0" w:tplc="0C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50477AA">
      <w:start w:val="19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  <w:lvl w:ilvl="3" w:tplc="0C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A0C64BB"/>
    <w:multiLevelType w:val="hybridMultilevel"/>
    <w:tmpl w:val="FC98F002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912110"/>
    <w:multiLevelType w:val="multilevel"/>
    <w:tmpl w:val="D9564136"/>
    <w:lvl w:ilvl="0">
      <w:start w:val="1"/>
      <w:numFmt w:val="decimal"/>
      <w:pStyle w:val="Titre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itre2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03716AC"/>
    <w:multiLevelType w:val="hybridMultilevel"/>
    <w:tmpl w:val="CFF0B07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934070"/>
    <w:multiLevelType w:val="hybridMultilevel"/>
    <w:tmpl w:val="037ABB1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AC5C65"/>
    <w:multiLevelType w:val="hybridMultilevel"/>
    <w:tmpl w:val="C51A0D48"/>
    <w:lvl w:ilvl="0" w:tplc="0C0C000F">
      <w:start w:val="1"/>
      <w:numFmt w:val="decimal"/>
      <w:lvlText w:val="%1."/>
      <w:lvlJc w:val="left"/>
      <w:pPr>
        <w:ind w:left="927" w:hanging="360"/>
      </w:pPr>
    </w:lvl>
    <w:lvl w:ilvl="1" w:tplc="F0B8696C">
      <w:start w:val="1"/>
      <w:numFmt w:val="lowerLetter"/>
      <w:lvlText w:val="%2."/>
      <w:lvlJc w:val="left"/>
      <w:pPr>
        <w:ind w:left="1647" w:hanging="360"/>
      </w:pPr>
      <w:rPr>
        <w:sz w:val="24"/>
        <w:szCs w:val="24"/>
      </w:rPr>
    </w:lvl>
    <w:lvl w:ilvl="2" w:tplc="0C0C001B">
      <w:start w:val="1"/>
      <w:numFmt w:val="lowerRoman"/>
      <w:lvlText w:val="%3."/>
      <w:lvlJc w:val="right"/>
      <w:pPr>
        <w:ind w:left="2367" w:hanging="180"/>
      </w:pPr>
    </w:lvl>
    <w:lvl w:ilvl="3" w:tplc="0C0C000F">
      <w:start w:val="1"/>
      <w:numFmt w:val="decimal"/>
      <w:lvlText w:val="%4."/>
      <w:lvlJc w:val="left"/>
      <w:pPr>
        <w:ind w:left="3087" w:hanging="360"/>
      </w:pPr>
    </w:lvl>
    <w:lvl w:ilvl="4" w:tplc="0C0C0019">
      <w:start w:val="1"/>
      <w:numFmt w:val="lowerLetter"/>
      <w:lvlText w:val="%5."/>
      <w:lvlJc w:val="left"/>
      <w:pPr>
        <w:ind w:left="3807" w:hanging="360"/>
      </w:pPr>
    </w:lvl>
    <w:lvl w:ilvl="5" w:tplc="0C0C001B">
      <w:start w:val="1"/>
      <w:numFmt w:val="lowerRoman"/>
      <w:lvlText w:val="%6."/>
      <w:lvlJc w:val="right"/>
      <w:pPr>
        <w:ind w:left="4527" w:hanging="180"/>
      </w:pPr>
    </w:lvl>
    <w:lvl w:ilvl="6" w:tplc="0C0C000F">
      <w:start w:val="1"/>
      <w:numFmt w:val="decimal"/>
      <w:lvlText w:val="%7."/>
      <w:lvlJc w:val="left"/>
      <w:pPr>
        <w:ind w:left="5247" w:hanging="360"/>
      </w:pPr>
    </w:lvl>
    <w:lvl w:ilvl="7" w:tplc="0C0C0019">
      <w:start w:val="1"/>
      <w:numFmt w:val="lowerLetter"/>
      <w:lvlText w:val="%8."/>
      <w:lvlJc w:val="left"/>
      <w:pPr>
        <w:ind w:left="5967" w:hanging="360"/>
      </w:pPr>
    </w:lvl>
    <w:lvl w:ilvl="8" w:tplc="0C0C001B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5A2036AB"/>
    <w:multiLevelType w:val="hybridMultilevel"/>
    <w:tmpl w:val="C26E6ABA"/>
    <w:lvl w:ilvl="0" w:tplc="55B468C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2255FF"/>
    <w:multiLevelType w:val="hybridMultilevel"/>
    <w:tmpl w:val="E09682F8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61C103E2"/>
    <w:multiLevelType w:val="hybridMultilevel"/>
    <w:tmpl w:val="0D1C69E2"/>
    <w:lvl w:ilvl="0" w:tplc="6AD61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A167A8"/>
    <w:multiLevelType w:val="multilevel"/>
    <w:tmpl w:val="BB1CD3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4427845"/>
    <w:multiLevelType w:val="hybridMultilevel"/>
    <w:tmpl w:val="83783408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671E1F"/>
    <w:multiLevelType w:val="hybridMultilevel"/>
    <w:tmpl w:val="77E4F5BE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CB74D2"/>
    <w:multiLevelType w:val="hybridMultilevel"/>
    <w:tmpl w:val="CD1AD9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D442964"/>
    <w:multiLevelType w:val="hybridMultilevel"/>
    <w:tmpl w:val="92E00B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73158F"/>
    <w:multiLevelType w:val="multilevel"/>
    <w:tmpl w:val="B060CAC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2" w15:restartNumberingAfterBreak="0">
    <w:nsid w:val="74454908"/>
    <w:multiLevelType w:val="multilevel"/>
    <w:tmpl w:val="E72E4F6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76160033"/>
    <w:multiLevelType w:val="hybridMultilevel"/>
    <w:tmpl w:val="2D743A04"/>
    <w:lvl w:ilvl="0" w:tplc="FCA26F6E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7C56440B"/>
    <w:multiLevelType w:val="hybridMultilevel"/>
    <w:tmpl w:val="D62AB278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9E7CA8"/>
    <w:multiLevelType w:val="hybridMultilevel"/>
    <w:tmpl w:val="518255F2"/>
    <w:lvl w:ilvl="0" w:tplc="AF7CA562">
      <w:start w:val="1"/>
      <w:numFmt w:val="upperLetter"/>
      <w:lvlText w:val="%1)"/>
      <w:lvlJc w:val="left"/>
      <w:pPr>
        <w:ind w:left="1080" w:hanging="360"/>
      </w:pPr>
      <w:rPr>
        <w:rFonts w:ascii="Times New Roman" w:hAnsi="Times New Roman"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E73436E"/>
    <w:multiLevelType w:val="hybridMultilevel"/>
    <w:tmpl w:val="E9EC9A3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6"/>
  </w:num>
  <w:num w:numId="4">
    <w:abstractNumId w:val="17"/>
  </w:num>
  <w:num w:numId="5">
    <w:abstractNumId w:val="26"/>
  </w:num>
  <w:num w:numId="6">
    <w:abstractNumId w:val="33"/>
  </w:num>
  <w:num w:numId="7">
    <w:abstractNumId w:val="22"/>
  </w:num>
  <w:num w:numId="8">
    <w:abstractNumId w:val="24"/>
  </w:num>
  <w:num w:numId="9">
    <w:abstractNumId w:val="1"/>
  </w:num>
  <w:num w:numId="10">
    <w:abstractNumId w:val="13"/>
  </w:num>
  <w:num w:numId="11">
    <w:abstractNumId w:val="8"/>
  </w:num>
  <w:num w:numId="12">
    <w:abstractNumId w:val="25"/>
  </w:num>
  <w:num w:numId="13">
    <w:abstractNumId w:val="2"/>
  </w:num>
  <w:num w:numId="14">
    <w:abstractNumId w:val="30"/>
  </w:num>
  <w:num w:numId="15">
    <w:abstractNumId w:val="18"/>
  </w:num>
  <w:num w:numId="16">
    <w:abstractNumId w:val="6"/>
  </w:num>
  <w:num w:numId="17">
    <w:abstractNumId w:val="34"/>
  </w:num>
  <w:num w:numId="18">
    <w:abstractNumId w:val="27"/>
  </w:num>
  <w:num w:numId="19">
    <w:abstractNumId w:val="36"/>
  </w:num>
  <w:num w:numId="20">
    <w:abstractNumId w:val="4"/>
  </w:num>
  <w:num w:numId="21">
    <w:abstractNumId w:val="23"/>
  </w:num>
  <w:num w:numId="22">
    <w:abstractNumId w:val="10"/>
  </w:num>
  <w:num w:numId="23">
    <w:abstractNumId w:val="3"/>
  </w:num>
  <w:num w:numId="24">
    <w:abstractNumId w:val="20"/>
  </w:num>
  <w:num w:numId="25">
    <w:abstractNumId w:val="15"/>
  </w:num>
  <w:num w:numId="26">
    <w:abstractNumId w:val="5"/>
  </w:num>
  <w:num w:numId="27">
    <w:abstractNumId w:val="11"/>
  </w:num>
  <w:num w:numId="28">
    <w:abstractNumId w:val="21"/>
  </w:num>
  <w:num w:numId="29">
    <w:abstractNumId w:val="7"/>
  </w:num>
  <w:num w:numId="30">
    <w:abstractNumId w:val="19"/>
  </w:num>
  <w:num w:numId="31">
    <w:abstractNumId w:val="28"/>
  </w:num>
  <w:num w:numId="32">
    <w:abstractNumId w:val="14"/>
  </w:num>
  <w:num w:numId="33">
    <w:abstractNumId w:val="12"/>
  </w:num>
  <w:num w:numId="34">
    <w:abstractNumId w:val="35"/>
  </w:num>
  <w:num w:numId="35">
    <w:abstractNumId w:val="0"/>
  </w:num>
  <w:num w:numId="36">
    <w:abstractNumId w:val="31"/>
  </w:num>
  <w:num w:numId="37">
    <w:abstractNumId w:val="29"/>
  </w:num>
  <w:num w:numId="38">
    <w:abstractNumId w:val="32"/>
  </w:num>
  <w:num w:numId="39">
    <w:abstractNumId w:val="19"/>
  </w:num>
  <w:num w:numId="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LcwMDAxMTA2tjQyMTBT0lEKTi0uzszPAykwqgUAxka+5SwAAAA="/>
  </w:docVars>
  <w:rsids>
    <w:rsidRoot w:val="00F006A5"/>
    <w:rsid w:val="0000353E"/>
    <w:rsid w:val="0001377E"/>
    <w:rsid w:val="00025F22"/>
    <w:rsid w:val="00035316"/>
    <w:rsid w:val="0004143C"/>
    <w:rsid w:val="00043DA6"/>
    <w:rsid w:val="00044C1D"/>
    <w:rsid w:val="000479F6"/>
    <w:rsid w:val="00053316"/>
    <w:rsid w:val="00054DEA"/>
    <w:rsid w:val="00061641"/>
    <w:rsid w:val="000773E6"/>
    <w:rsid w:val="00077DD2"/>
    <w:rsid w:val="000824EB"/>
    <w:rsid w:val="00091C7C"/>
    <w:rsid w:val="00092008"/>
    <w:rsid w:val="00093D96"/>
    <w:rsid w:val="00096E0E"/>
    <w:rsid w:val="000A50BF"/>
    <w:rsid w:val="000B35F8"/>
    <w:rsid w:val="000C1168"/>
    <w:rsid w:val="000C119F"/>
    <w:rsid w:val="000D1326"/>
    <w:rsid w:val="000D2620"/>
    <w:rsid w:val="000D528D"/>
    <w:rsid w:val="000D74EF"/>
    <w:rsid w:val="000E34D7"/>
    <w:rsid w:val="000E5D27"/>
    <w:rsid w:val="000E7FC7"/>
    <w:rsid w:val="000F171E"/>
    <w:rsid w:val="000F63C1"/>
    <w:rsid w:val="000F7E16"/>
    <w:rsid w:val="00107B74"/>
    <w:rsid w:val="0011098B"/>
    <w:rsid w:val="001152B4"/>
    <w:rsid w:val="00121D4C"/>
    <w:rsid w:val="001277BE"/>
    <w:rsid w:val="00131986"/>
    <w:rsid w:val="00133B7B"/>
    <w:rsid w:val="00135655"/>
    <w:rsid w:val="0014142E"/>
    <w:rsid w:val="00146E0C"/>
    <w:rsid w:val="001521B8"/>
    <w:rsid w:val="001529B3"/>
    <w:rsid w:val="00165ED1"/>
    <w:rsid w:val="00167B34"/>
    <w:rsid w:val="0017171F"/>
    <w:rsid w:val="00172757"/>
    <w:rsid w:val="001731C1"/>
    <w:rsid w:val="001877FA"/>
    <w:rsid w:val="001904EE"/>
    <w:rsid w:val="0019394B"/>
    <w:rsid w:val="001A29BA"/>
    <w:rsid w:val="001A4ADE"/>
    <w:rsid w:val="001E0D54"/>
    <w:rsid w:val="001F40C1"/>
    <w:rsid w:val="002014BC"/>
    <w:rsid w:val="002077E9"/>
    <w:rsid w:val="0021046C"/>
    <w:rsid w:val="0021558D"/>
    <w:rsid w:val="00216AF7"/>
    <w:rsid w:val="002237A7"/>
    <w:rsid w:val="00227EC6"/>
    <w:rsid w:val="00231DDB"/>
    <w:rsid w:val="0024135B"/>
    <w:rsid w:val="00242717"/>
    <w:rsid w:val="002427C3"/>
    <w:rsid w:val="002504F4"/>
    <w:rsid w:val="00252297"/>
    <w:rsid w:val="002620CC"/>
    <w:rsid w:val="00264B25"/>
    <w:rsid w:val="0027110C"/>
    <w:rsid w:val="00274262"/>
    <w:rsid w:val="00280683"/>
    <w:rsid w:val="00282E8A"/>
    <w:rsid w:val="002856AE"/>
    <w:rsid w:val="00291B24"/>
    <w:rsid w:val="002A0C63"/>
    <w:rsid w:val="002A39E0"/>
    <w:rsid w:val="002B0664"/>
    <w:rsid w:val="002B0D74"/>
    <w:rsid w:val="002B4692"/>
    <w:rsid w:val="002C1F9A"/>
    <w:rsid w:val="002C241D"/>
    <w:rsid w:val="002C2A40"/>
    <w:rsid w:val="002C55C5"/>
    <w:rsid w:val="002E4671"/>
    <w:rsid w:val="002E68D6"/>
    <w:rsid w:val="002F051D"/>
    <w:rsid w:val="002F4AF0"/>
    <w:rsid w:val="002F6312"/>
    <w:rsid w:val="00311006"/>
    <w:rsid w:val="00311BE1"/>
    <w:rsid w:val="00332C2A"/>
    <w:rsid w:val="003366DA"/>
    <w:rsid w:val="00343224"/>
    <w:rsid w:val="00346261"/>
    <w:rsid w:val="003465BA"/>
    <w:rsid w:val="003531A2"/>
    <w:rsid w:val="00353864"/>
    <w:rsid w:val="003650F1"/>
    <w:rsid w:val="00365510"/>
    <w:rsid w:val="00365BB3"/>
    <w:rsid w:val="00367F75"/>
    <w:rsid w:val="0037058F"/>
    <w:rsid w:val="00372B32"/>
    <w:rsid w:val="003753CB"/>
    <w:rsid w:val="00380D90"/>
    <w:rsid w:val="00381A47"/>
    <w:rsid w:val="00387650"/>
    <w:rsid w:val="0039692F"/>
    <w:rsid w:val="003A1958"/>
    <w:rsid w:val="003A1A40"/>
    <w:rsid w:val="003A707E"/>
    <w:rsid w:val="003C320F"/>
    <w:rsid w:val="003C4990"/>
    <w:rsid w:val="003D3D5F"/>
    <w:rsid w:val="003D6342"/>
    <w:rsid w:val="003D6A04"/>
    <w:rsid w:val="003E5511"/>
    <w:rsid w:val="003F14F2"/>
    <w:rsid w:val="003F5E44"/>
    <w:rsid w:val="003F6C25"/>
    <w:rsid w:val="00404D2A"/>
    <w:rsid w:val="00407F11"/>
    <w:rsid w:val="004130D8"/>
    <w:rsid w:val="00421430"/>
    <w:rsid w:val="004225FB"/>
    <w:rsid w:val="00422F3E"/>
    <w:rsid w:val="00437BF9"/>
    <w:rsid w:val="004454DF"/>
    <w:rsid w:val="004502B7"/>
    <w:rsid w:val="00451137"/>
    <w:rsid w:val="00467F25"/>
    <w:rsid w:val="0047310A"/>
    <w:rsid w:val="00474C70"/>
    <w:rsid w:val="00480CAC"/>
    <w:rsid w:val="00484DB4"/>
    <w:rsid w:val="00487B72"/>
    <w:rsid w:val="00487D10"/>
    <w:rsid w:val="00491732"/>
    <w:rsid w:val="00493B4D"/>
    <w:rsid w:val="00494E03"/>
    <w:rsid w:val="004970BF"/>
    <w:rsid w:val="004A1410"/>
    <w:rsid w:val="004A17AD"/>
    <w:rsid w:val="004A17EE"/>
    <w:rsid w:val="004C2E42"/>
    <w:rsid w:val="004C301B"/>
    <w:rsid w:val="004C4F98"/>
    <w:rsid w:val="004F2675"/>
    <w:rsid w:val="004F696D"/>
    <w:rsid w:val="004F7929"/>
    <w:rsid w:val="005024AB"/>
    <w:rsid w:val="00504800"/>
    <w:rsid w:val="00516881"/>
    <w:rsid w:val="00525607"/>
    <w:rsid w:val="00525871"/>
    <w:rsid w:val="00540C5A"/>
    <w:rsid w:val="00541CC0"/>
    <w:rsid w:val="0054366A"/>
    <w:rsid w:val="0054381B"/>
    <w:rsid w:val="00552693"/>
    <w:rsid w:val="005532EF"/>
    <w:rsid w:val="005607E6"/>
    <w:rsid w:val="00565190"/>
    <w:rsid w:val="005654BF"/>
    <w:rsid w:val="0057012F"/>
    <w:rsid w:val="0057058E"/>
    <w:rsid w:val="00572F18"/>
    <w:rsid w:val="00577A00"/>
    <w:rsid w:val="00585D1E"/>
    <w:rsid w:val="00593375"/>
    <w:rsid w:val="005951B8"/>
    <w:rsid w:val="0059777B"/>
    <w:rsid w:val="005A1F21"/>
    <w:rsid w:val="005A3DF5"/>
    <w:rsid w:val="005A5375"/>
    <w:rsid w:val="005A62B6"/>
    <w:rsid w:val="005B05D7"/>
    <w:rsid w:val="005B13E2"/>
    <w:rsid w:val="005B5245"/>
    <w:rsid w:val="005C7470"/>
    <w:rsid w:val="005D46A2"/>
    <w:rsid w:val="005D7C1B"/>
    <w:rsid w:val="005F3DB8"/>
    <w:rsid w:val="005F419D"/>
    <w:rsid w:val="005F759A"/>
    <w:rsid w:val="00605B28"/>
    <w:rsid w:val="0060724B"/>
    <w:rsid w:val="0060740C"/>
    <w:rsid w:val="00612A36"/>
    <w:rsid w:val="00620C72"/>
    <w:rsid w:val="00624606"/>
    <w:rsid w:val="00625402"/>
    <w:rsid w:val="00626AE9"/>
    <w:rsid w:val="00631308"/>
    <w:rsid w:val="0063662D"/>
    <w:rsid w:val="006408A0"/>
    <w:rsid w:val="00642F72"/>
    <w:rsid w:val="006433FE"/>
    <w:rsid w:val="00643E5B"/>
    <w:rsid w:val="00655E6D"/>
    <w:rsid w:val="006708E0"/>
    <w:rsid w:val="00680DEB"/>
    <w:rsid w:val="00681F2B"/>
    <w:rsid w:val="00682CB1"/>
    <w:rsid w:val="006833A2"/>
    <w:rsid w:val="0068368A"/>
    <w:rsid w:val="006869DD"/>
    <w:rsid w:val="00697163"/>
    <w:rsid w:val="006979A7"/>
    <w:rsid w:val="006C1526"/>
    <w:rsid w:val="006C21D8"/>
    <w:rsid w:val="006C30CF"/>
    <w:rsid w:val="006C77C8"/>
    <w:rsid w:val="006C7FF6"/>
    <w:rsid w:val="006D2DB7"/>
    <w:rsid w:val="006D5147"/>
    <w:rsid w:val="006D6767"/>
    <w:rsid w:val="006E1489"/>
    <w:rsid w:val="006E2131"/>
    <w:rsid w:val="006F5D00"/>
    <w:rsid w:val="006F5F16"/>
    <w:rsid w:val="0070097F"/>
    <w:rsid w:val="00714832"/>
    <w:rsid w:val="007201C1"/>
    <w:rsid w:val="007210BF"/>
    <w:rsid w:val="00722BE5"/>
    <w:rsid w:val="00724A2C"/>
    <w:rsid w:val="00724CC2"/>
    <w:rsid w:val="00726124"/>
    <w:rsid w:val="00731F61"/>
    <w:rsid w:val="00735862"/>
    <w:rsid w:val="00743F6D"/>
    <w:rsid w:val="00744C31"/>
    <w:rsid w:val="0074640B"/>
    <w:rsid w:val="00747CB6"/>
    <w:rsid w:val="007509E3"/>
    <w:rsid w:val="007536BC"/>
    <w:rsid w:val="00757A13"/>
    <w:rsid w:val="00762237"/>
    <w:rsid w:val="00764C81"/>
    <w:rsid w:val="007764F4"/>
    <w:rsid w:val="00777B1A"/>
    <w:rsid w:val="00792F17"/>
    <w:rsid w:val="007A06BF"/>
    <w:rsid w:val="007B2153"/>
    <w:rsid w:val="007C4963"/>
    <w:rsid w:val="007D211A"/>
    <w:rsid w:val="007D7452"/>
    <w:rsid w:val="007E11BC"/>
    <w:rsid w:val="007F399B"/>
    <w:rsid w:val="007F4972"/>
    <w:rsid w:val="007F4F70"/>
    <w:rsid w:val="007F7A4C"/>
    <w:rsid w:val="0080523E"/>
    <w:rsid w:val="00811627"/>
    <w:rsid w:val="00811A2C"/>
    <w:rsid w:val="00811E5B"/>
    <w:rsid w:val="008124C3"/>
    <w:rsid w:val="00814694"/>
    <w:rsid w:val="0082000B"/>
    <w:rsid w:val="00824086"/>
    <w:rsid w:val="00833782"/>
    <w:rsid w:val="008345D8"/>
    <w:rsid w:val="00835ED8"/>
    <w:rsid w:val="00842544"/>
    <w:rsid w:val="008430E2"/>
    <w:rsid w:val="008440F0"/>
    <w:rsid w:val="00844587"/>
    <w:rsid w:val="00844633"/>
    <w:rsid w:val="00850C2C"/>
    <w:rsid w:val="0085156F"/>
    <w:rsid w:val="00852708"/>
    <w:rsid w:val="00867630"/>
    <w:rsid w:val="00877461"/>
    <w:rsid w:val="00883452"/>
    <w:rsid w:val="00884C33"/>
    <w:rsid w:val="0089093A"/>
    <w:rsid w:val="00892793"/>
    <w:rsid w:val="00892C29"/>
    <w:rsid w:val="00892E12"/>
    <w:rsid w:val="00897B5D"/>
    <w:rsid w:val="008A5FFF"/>
    <w:rsid w:val="008C017D"/>
    <w:rsid w:val="008C07D5"/>
    <w:rsid w:val="008D39B7"/>
    <w:rsid w:val="008F4107"/>
    <w:rsid w:val="00900E6C"/>
    <w:rsid w:val="009015BE"/>
    <w:rsid w:val="00903B0B"/>
    <w:rsid w:val="009073EA"/>
    <w:rsid w:val="00920BE1"/>
    <w:rsid w:val="009213A0"/>
    <w:rsid w:val="00922DC3"/>
    <w:rsid w:val="00944BA8"/>
    <w:rsid w:val="00945831"/>
    <w:rsid w:val="00951BDC"/>
    <w:rsid w:val="00952AA9"/>
    <w:rsid w:val="0095453E"/>
    <w:rsid w:val="00962CC8"/>
    <w:rsid w:val="00967684"/>
    <w:rsid w:val="009825E5"/>
    <w:rsid w:val="0098583C"/>
    <w:rsid w:val="00987C99"/>
    <w:rsid w:val="009908E8"/>
    <w:rsid w:val="009A338E"/>
    <w:rsid w:val="009C087B"/>
    <w:rsid w:val="009D2358"/>
    <w:rsid w:val="009D6A1C"/>
    <w:rsid w:val="009E117C"/>
    <w:rsid w:val="009E40E0"/>
    <w:rsid w:val="00A007F5"/>
    <w:rsid w:val="00A046DF"/>
    <w:rsid w:val="00A1553F"/>
    <w:rsid w:val="00A229FD"/>
    <w:rsid w:val="00A2708A"/>
    <w:rsid w:val="00A36AE3"/>
    <w:rsid w:val="00A36CBD"/>
    <w:rsid w:val="00A47CA0"/>
    <w:rsid w:val="00A51D69"/>
    <w:rsid w:val="00A55008"/>
    <w:rsid w:val="00A55896"/>
    <w:rsid w:val="00A559C7"/>
    <w:rsid w:val="00A67CF9"/>
    <w:rsid w:val="00A715A3"/>
    <w:rsid w:val="00A763FE"/>
    <w:rsid w:val="00A81B0E"/>
    <w:rsid w:val="00A8416D"/>
    <w:rsid w:val="00A85746"/>
    <w:rsid w:val="00A9311E"/>
    <w:rsid w:val="00AC0C62"/>
    <w:rsid w:val="00AC3356"/>
    <w:rsid w:val="00AD5655"/>
    <w:rsid w:val="00AD5ADE"/>
    <w:rsid w:val="00AE51E1"/>
    <w:rsid w:val="00B058FD"/>
    <w:rsid w:val="00B211E2"/>
    <w:rsid w:val="00B26142"/>
    <w:rsid w:val="00B2692A"/>
    <w:rsid w:val="00B27463"/>
    <w:rsid w:val="00B3054D"/>
    <w:rsid w:val="00B35159"/>
    <w:rsid w:val="00B41ADE"/>
    <w:rsid w:val="00B43E52"/>
    <w:rsid w:val="00B44CBC"/>
    <w:rsid w:val="00B5085F"/>
    <w:rsid w:val="00B50B67"/>
    <w:rsid w:val="00B53530"/>
    <w:rsid w:val="00B61330"/>
    <w:rsid w:val="00B71545"/>
    <w:rsid w:val="00B7729C"/>
    <w:rsid w:val="00B83453"/>
    <w:rsid w:val="00B842AB"/>
    <w:rsid w:val="00B92F1F"/>
    <w:rsid w:val="00BA6095"/>
    <w:rsid w:val="00BB043D"/>
    <w:rsid w:val="00BB3FC5"/>
    <w:rsid w:val="00BC0351"/>
    <w:rsid w:val="00BC28A7"/>
    <w:rsid w:val="00BE3398"/>
    <w:rsid w:val="00BF1053"/>
    <w:rsid w:val="00C04E87"/>
    <w:rsid w:val="00C3240A"/>
    <w:rsid w:val="00C53385"/>
    <w:rsid w:val="00C611A0"/>
    <w:rsid w:val="00C62CE5"/>
    <w:rsid w:val="00C64F13"/>
    <w:rsid w:val="00C70DEF"/>
    <w:rsid w:val="00C7221E"/>
    <w:rsid w:val="00C7629A"/>
    <w:rsid w:val="00C93942"/>
    <w:rsid w:val="00C96B02"/>
    <w:rsid w:val="00CA2589"/>
    <w:rsid w:val="00CB0F6C"/>
    <w:rsid w:val="00CB29EB"/>
    <w:rsid w:val="00CB37B1"/>
    <w:rsid w:val="00CC3C64"/>
    <w:rsid w:val="00CC43CA"/>
    <w:rsid w:val="00CC4A49"/>
    <w:rsid w:val="00CC68D4"/>
    <w:rsid w:val="00CC71D1"/>
    <w:rsid w:val="00CD0394"/>
    <w:rsid w:val="00CD0FFB"/>
    <w:rsid w:val="00CD4812"/>
    <w:rsid w:val="00CD4F73"/>
    <w:rsid w:val="00CD51ED"/>
    <w:rsid w:val="00CF16E4"/>
    <w:rsid w:val="00CF1DED"/>
    <w:rsid w:val="00CF6C36"/>
    <w:rsid w:val="00D03618"/>
    <w:rsid w:val="00D03A3E"/>
    <w:rsid w:val="00D22D69"/>
    <w:rsid w:val="00D273DD"/>
    <w:rsid w:val="00D35DD6"/>
    <w:rsid w:val="00D37BFB"/>
    <w:rsid w:val="00D37C65"/>
    <w:rsid w:val="00D408D5"/>
    <w:rsid w:val="00D40FF2"/>
    <w:rsid w:val="00D41F0D"/>
    <w:rsid w:val="00D42988"/>
    <w:rsid w:val="00D436A3"/>
    <w:rsid w:val="00D469F8"/>
    <w:rsid w:val="00D46CEF"/>
    <w:rsid w:val="00D523C3"/>
    <w:rsid w:val="00D547ED"/>
    <w:rsid w:val="00D61FCC"/>
    <w:rsid w:val="00D63B88"/>
    <w:rsid w:val="00D75B28"/>
    <w:rsid w:val="00D76743"/>
    <w:rsid w:val="00D81DEC"/>
    <w:rsid w:val="00D81EB8"/>
    <w:rsid w:val="00D85B5B"/>
    <w:rsid w:val="00D923B3"/>
    <w:rsid w:val="00D938C4"/>
    <w:rsid w:val="00DA0A13"/>
    <w:rsid w:val="00DA4452"/>
    <w:rsid w:val="00DA4C26"/>
    <w:rsid w:val="00DB0B62"/>
    <w:rsid w:val="00DC4565"/>
    <w:rsid w:val="00DC59EC"/>
    <w:rsid w:val="00DC75E3"/>
    <w:rsid w:val="00DD02F8"/>
    <w:rsid w:val="00DE0615"/>
    <w:rsid w:val="00DE0D59"/>
    <w:rsid w:val="00DE1A6C"/>
    <w:rsid w:val="00DE418F"/>
    <w:rsid w:val="00DE73E6"/>
    <w:rsid w:val="00DF312D"/>
    <w:rsid w:val="00DF5DC5"/>
    <w:rsid w:val="00E006AE"/>
    <w:rsid w:val="00E01A27"/>
    <w:rsid w:val="00E1019B"/>
    <w:rsid w:val="00E130A6"/>
    <w:rsid w:val="00E17927"/>
    <w:rsid w:val="00E2160A"/>
    <w:rsid w:val="00E23CDC"/>
    <w:rsid w:val="00E40CDA"/>
    <w:rsid w:val="00E411F5"/>
    <w:rsid w:val="00E4442F"/>
    <w:rsid w:val="00E51F92"/>
    <w:rsid w:val="00E54F65"/>
    <w:rsid w:val="00E62E62"/>
    <w:rsid w:val="00E64860"/>
    <w:rsid w:val="00E666E2"/>
    <w:rsid w:val="00E70E6E"/>
    <w:rsid w:val="00E777D0"/>
    <w:rsid w:val="00E94845"/>
    <w:rsid w:val="00E95B31"/>
    <w:rsid w:val="00EA047F"/>
    <w:rsid w:val="00EA0987"/>
    <w:rsid w:val="00EA5C51"/>
    <w:rsid w:val="00EA6AF7"/>
    <w:rsid w:val="00EB0925"/>
    <w:rsid w:val="00EC7233"/>
    <w:rsid w:val="00ED7242"/>
    <w:rsid w:val="00EE0CD4"/>
    <w:rsid w:val="00EE48EB"/>
    <w:rsid w:val="00F006A5"/>
    <w:rsid w:val="00F01189"/>
    <w:rsid w:val="00F03F10"/>
    <w:rsid w:val="00F12DB7"/>
    <w:rsid w:val="00F15A79"/>
    <w:rsid w:val="00F2281C"/>
    <w:rsid w:val="00F2422B"/>
    <w:rsid w:val="00F57D1C"/>
    <w:rsid w:val="00F602D7"/>
    <w:rsid w:val="00F60863"/>
    <w:rsid w:val="00F615D8"/>
    <w:rsid w:val="00F61A95"/>
    <w:rsid w:val="00F63478"/>
    <w:rsid w:val="00F63B04"/>
    <w:rsid w:val="00F64755"/>
    <w:rsid w:val="00F80929"/>
    <w:rsid w:val="00F82E0C"/>
    <w:rsid w:val="00F86581"/>
    <w:rsid w:val="00F87F21"/>
    <w:rsid w:val="00F94E43"/>
    <w:rsid w:val="00FA33A9"/>
    <w:rsid w:val="00FA7248"/>
    <w:rsid w:val="00FA76F5"/>
    <w:rsid w:val="00FC14A6"/>
    <w:rsid w:val="00FC77CE"/>
    <w:rsid w:val="00FD0EA6"/>
    <w:rsid w:val="00FD5A05"/>
    <w:rsid w:val="00FF4D9A"/>
    <w:rsid w:val="00FF5922"/>
    <w:rsid w:val="00FF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;"/>
  <w14:docId w14:val="49EDE773"/>
  <w15:docId w15:val="{1D525689-D171-40E9-A619-84049B9C4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1ADE"/>
    <w:pPr>
      <w:spacing w:after="0" w:line="240" w:lineRule="auto"/>
    </w:pPr>
    <w:rPr>
      <w:rFonts w:ascii="Times New Roman" w:hAnsi="Times New Roman"/>
      <w:sz w:val="24"/>
      <w:lang w:val="fr-CA"/>
    </w:rPr>
  </w:style>
  <w:style w:type="paragraph" w:styleId="Titre1">
    <w:name w:val="heading 1"/>
    <w:basedOn w:val="Normal"/>
    <w:next w:val="Normal"/>
    <w:link w:val="Titre1Car"/>
    <w:qFormat/>
    <w:rsid w:val="006E1489"/>
    <w:pPr>
      <w:keepNext/>
      <w:keepLines/>
      <w:numPr>
        <w:numId w:val="30"/>
      </w:numPr>
      <w:spacing w:before="200" w:line="276" w:lineRule="auto"/>
      <w:ind w:left="426" w:hanging="426"/>
      <w:contextualSpacing/>
      <w:outlineLvl w:val="0"/>
    </w:pPr>
    <w:rPr>
      <w:rFonts w:eastAsia="Trebuchet MS" w:cs="Trebuchet MS"/>
      <w:b/>
      <w:smallCaps/>
      <w:color w:val="000000"/>
      <w:sz w:val="32"/>
      <w:lang w:eastAsia="fr-CA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A047F"/>
    <w:pPr>
      <w:keepNext/>
      <w:keepLines/>
      <w:numPr>
        <w:ilvl w:val="1"/>
        <w:numId w:val="30"/>
      </w:numPr>
      <w:spacing w:before="200"/>
      <w:ind w:left="567" w:hanging="567"/>
      <w:outlineLvl w:val="1"/>
    </w:pPr>
    <w:rPr>
      <w:rFonts w:eastAsiaTheme="majorEastAsia" w:cstheme="majorBidi"/>
      <w:bCs/>
      <w:color w:val="000000" w:themeColor="text1"/>
      <w:szCs w:val="26"/>
      <w:lang w:eastAsia="fr-CA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A50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577A00"/>
    <w:pPr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 w:cs="Times New Roman"/>
      <w:color w:val="000000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577A00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77A00"/>
    <w:rPr>
      <w:lang w:val="fr-C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77A0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7A00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unhideWhenUsed/>
    <w:rsid w:val="00DF312D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DF312D"/>
    <w:rPr>
      <w:lang w:val="fr-CA"/>
    </w:rPr>
  </w:style>
  <w:style w:type="character" w:customStyle="1" w:styleId="Titre1Car">
    <w:name w:val="Titre 1 Car"/>
    <w:basedOn w:val="Policepardfaut"/>
    <w:link w:val="Titre1"/>
    <w:rsid w:val="006E1489"/>
    <w:rPr>
      <w:rFonts w:ascii="Times New Roman" w:eastAsia="Trebuchet MS" w:hAnsi="Times New Roman" w:cs="Trebuchet MS"/>
      <w:b/>
      <w:smallCaps/>
      <w:color w:val="000000"/>
      <w:sz w:val="32"/>
      <w:lang w:val="fr-CA" w:eastAsia="fr-CA"/>
    </w:rPr>
  </w:style>
  <w:style w:type="paragraph" w:styleId="Paragraphedeliste">
    <w:name w:val="List Paragraph"/>
    <w:basedOn w:val="Normal"/>
    <w:uiPriority w:val="34"/>
    <w:qFormat/>
    <w:rsid w:val="001529B3"/>
    <w:pPr>
      <w:spacing w:line="276" w:lineRule="auto"/>
      <w:ind w:left="720"/>
      <w:contextualSpacing/>
    </w:pPr>
    <w:rPr>
      <w:rFonts w:ascii="Arial" w:eastAsia="Arial" w:hAnsi="Arial" w:cs="Arial"/>
      <w:color w:val="000000"/>
      <w:lang w:eastAsia="fr-CA"/>
    </w:rPr>
  </w:style>
  <w:style w:type="table" w:styleId="Tramemoyenne2-Accent5">
    <w:name w:val="Medium Shading 2 Accent 5"/>
    <w:basedOn w:val="TableauNormal"/>
    <w:uiPriority w:val="64"/>
    <w:rsid w:val="00A55008"/>
    <w:pPr>
      <w:spacing w:after="0" w:line="240" w:lineRule="auto"/>
    </w:pPr>
    <w:rPr>
      <w:rFonts w:eastAsiaTheme="minorEastAsia"/>
      <w:lang w:val="fr-CA" w:eastAsia="fr-C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claire-Accent1">
    <w:name w:val="Light Grid Accent 1"/>
    <w:basedOn w:val="TableauNormal"/>
    <w:uiPriority w:val="62"/>
    <w:rsid w:val="00A55008"/>
    <w:pPr>
      <w:spacing w:after="0" w:line="240" w:lineRule="auto"/>
    </w:pPr>
    <w:rPr>
      <w:rFonts w:eastAsiaTheme="minorEastAsia"/>
      <w:lang w:val="fr-CA" w:eastAsia="fr-C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87D10"/>
    <w:pPr>
      <w:spacing w:before="100" w:beforeAutospacing="1" w:after="100" w:afterAutospacing="1"/>
    </w:pPr>
    <w:rPr>
      <w:rFonts w:eastAsia="Times New Roman" w:cs="Times New Roman"/>
      <w:szCs w:val="24"/>
      <w:lang w:eastAsia="fr-CA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4A17EE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4A17EE"/>
    <w:rPr>
      <w:sz w:val="20"/>
      <w:szCs w:val="20"/>
      <w:lang w:val="fr-CA"/>
    </w:rPr>
  </w:style>
  <w:style w:type="character" w:styleId="Appeldenotedefin">
    <w:name w:val="endnote reference"/>
    <w:basedOn w:val="Policepardfaut"/>
    <w:uiPriority w:val="99"/>
    <w:semiHidden/>
    <w:unhideWhenUsed/>
    <w:rsid w:val="004A17EE"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2620CC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2620CC"/>
    <w:rPr>
      <w:sz w:val="20"/>
      <w:szCs w:val="20"/>
      <w:lang w:val="fr-CA"/>
    </w:rPr>
  </w:style>
  <w:style w:type="character" w:styleId="Appelnotedebasdep">
    <w:name w:val="footnote reference"/>
    <w:basedOn w:val="Policepardfaut"/>
    <w:uiPriority w:val="99"/>
    <w:semiHidden/>
    <w:unhideWhenUsed/>
    <w:rsid w:val="002620CC"/>
    <w:rPr>
      <w:vertAlign w:val="superscript"/>
    </w:rPr>
  </w:style>
  <w:style w:type="table" w:styleId="Grillemoyenne1-Accent1">
    <w:name w:val="Medium Grid 1 Accent 1"/>
    <w:basedOn w:val="TableauNormal"/>
    <w:uiPriority w:val="67"/>
    <w:rsid w:val="001E0D5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Shading1-Accent11">
    <w:name w:val="Medium Shading 1 - Accent 11"/>
    <w:basedOn w:val="TableauNormal"/>
    <w:uiPriority w:val="63"/>
    <w:rsid w:val="001E0D5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auNormal"/>
    <w:uiPriority w:val="64"/>
    <w:rsid w:val="001E0D5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Titre2Car">
    <w:name w:val="Titre 2 Car"/>
    <w:basedOn w:val="Policepardfaut"/>
    <w:link w:val="Titre2"/>
    <w:uiPriority w:val="9"/>
    <w:rsid w:val="00EA047F"/>
    <w:rPr>
      <w:rFonts w:ascii="Times New Roman" w:eastAsiaTheme="majorEastAsia" w:hAnsi="Times New Roman" w:cstheme="majorBidi"/>
      <w:bCs/>
      <w:color w:val="000000" w:themeColor="text1"/>
      <w:sz w:val="24"/>
      <w:szCs w:val="26"/>
      <w:lang w:val="fr-CA" w:eastAsia="fr-CA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C087B"/>
    <w:pPr>
      <w:spacing w:before="480"/>
      <w:contextualSpacing w:val="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styleId="Textedelespacerserv">
    <w:name w:val="Placeholder Text"/>
    <w:basedOn w:val="Policepardfaut"/>
    <w:uiPriority w:val="99"/>
    <w:semiHidden/>
    <w:rsid w:val="000F171E"/>
    <w:rPr>
      <w:color w:val="808080"/>
    </w:rPr>
  </w:style>
  <w:style w:type="paragraph" w:styleId="Sansinterligne">
    <w:name w:val="No Spacing"/>
    <w:aliases w:val="PAGE DE GARDE"/>
    <w:uiPriority w:val="1"/>
    <w:qFormat/>
    <w:rsid w:val="00B41ADE"/>
    <w:pPr>
      <w:spacing w:line="240" w:lineRule="auto"/>
      <w:jc w:val="center"/>
    </w:pPr>
    <w:rPr>
      <w:rFonts w:ascii="Times New Roman" w:hAnsi="Times New Roman"/>
      <w:sz w:val="24"/>
      <w:lang w:val="fr-CA"/>
    </w:rPr>
  </w:style>
  <w:style w:type="paragraph" w:styleId="TM1">
    <w:name w:val="toc 1"/>
    <w:basedOn w:val="Normal"/>
    <w:next w:val="Normal"/>
    <w:autoRedefine/>
    <w:uiPriority w:val="39"/>
    <w:unhideWhenUsed/>
    <w:rsid w:val="003753C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753CB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3753CB"/>
    <w:rPr>
      <w:color w:val="0000FF" w:themeColor="hyperlink"/>
      <w:u w:val="single"/>
    </w:rPr>
  </w:style>
  <w:style w:type="table" w:styleId="Grilledutableau">
    <w:name w:val="Table Grid"/>
    <w:basedOn w:val="TableauNormal"/>
    <w:rsid w:val="0022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ramemoyenne1">
    <w:name w:val="Medium Shading 1"/>
    <w:basedOn w:val="TableauNormal"/>
    <w:uiPriority w:val="63"/>
    <w:rsid w:val="0042143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leauGrille41">
    <w:name w:val="Tableau Grille 41"/>
    <w:basedOn w:val="TableauNormal"/>
    <w:uiPriority w:val="49"/>
    <w:rsid w:val="0076223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gende">
    <w:name w:val="caption"/>
    <w:basedOn w:val="Normal"/>
    <w:next w:val="Normal"/>
    <w:unhideWhenUsed/>
    <w:qFormat/>
    <w:rsid w:val="00824086"/>
    <w:pPr>
      <w:spacing w:after="200"/>
    </w:pPr>
    <w:rPr>
      <w:b/>
      <w:bCs/>
      <w:color w:val="4F81BD" w:themeColor="accent1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0D1326"/>
  </w:style>
  <w:style w:type="character" w:customStyle="1" w:styleId="Titre3Car">
    <w:name w:val="Titre 3 Car"/>
    <w:basedOn w:val="Policepardfaut"/>
    <w:link w:val="Titre3"/>
    <w:uiPriority w:val="9"/>
    <w:rsid w:val="000A50BF"/>
    <w:rPr>
      <w:rFonts w:asciiTheme="majorHAnsi" w:eastAsiaTheme="majorEastAsia" w:hAnsiTheme="majorHAnsi" w:cstheme="majorBidi"/>
      <w:b/>
      <w:bCs/>
      <w:color w:val="4F81BD" w:themeColor="accent1"/>
      <w:sz w:val="24"/>
      <w:lang w:val="fr-CA"/>
    </w:rPr>
  </w:style>
  <w:style w:type="character" w:styleId="Marquedecommentaire">
    <w:name w:val="annotation reference"/>
    <w:basedOn w:val="Policepardfaut"/>
    <w:uiPriority w:val="99"/>
    <w:semiHidden/>
    <w:unhideWhenUsed/>
    <w:rsid w:val="00655E6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55E6D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55E6D"/>
    <w:rPr>
      <w:rFonts w:ascii="Times New Roman" w:hAnsi="Times New Roman"/>
      <w:sz w:val="20"/>
      <w:szCs w:val="20"/>
      <w:lang w:val="fr-CA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55E6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55E6D"/>
    <w:rPr>
      <w:rFonts w:ascii="Times New Roman" w:hAnsi="Times New Roman"/>
      <w:b/>
      <w:bCs/>
      <w:sz w:val="20"/>
      <w:szCs w:val="20"/>
      <w:lang w:val="fr-CA"/>
    </w:rPr>
  </w:style>
  <w:style w:type="table" w:styleId="Listeclaire">
    <w:name w:val="Light List"/>
    <w:basedOn w:val="TableauNormal"/>
    <w:uiPriority w:val="61"/>
    <w:rsid w:val="00121D4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illeclaire">
    <w:name w:val="Light Grid"/>
    <w:basedOn w:val="TableauNormal"/>
    <w:uiPriority w:val="62"/>
    <w:rsid w:val="00121D4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Titre">
    <w:name w:val="Title"/>
    <w:basedOn w:val="Titre1"/>
    <w:link w:val="TitreCar"/>
    <w:qFormat/>
    <w:rsid w:val="009825E5"/>
    <w:pPr>
      <w:keepLines w:val="0"/>
      <w:tabs>
        <w:tab w:val="num" w:pos="360"/>
      </w:tabs>
      <w:spacing w:before="0" w:after="60" w:line="240" w:lineRule="auto"/>
      <w:ind w:left="360" w:hanging="360"/>
      <w:contextualSpacing w:val="0"/>
      <w:jc w:val="both"/>
    </w:pPr>
    <w:rPr>
      <w:rFonts w:ascii="Arial" w:eastAsia="Times New Roman" w:hAnsi="Arial" w:cs="Times New Roman"/>
      <w:caps/>
      <w:color w:val="auto"/>
      <w:kern w:val="28"/>
      <w:sz w:val="24"/>
      <w:szCs w:val="24"/>
      <w:lang w:eastAsia="en-US"/>
    </w:rPr>
  </w:style>
  <w:style w:type="character" w:customStyle="1" w:styleId="TitreCar">
    <w:name w:val="Titre Car"/>
    <w:basedOn w:val="Policepardfaut"/>
    <w:link w:val="Titre"/>
    <w:rsid w:val="009825E5"/>
    <w:rPr>
      <w:rFonts w:ascii="Arial" w:eastAsia="Times New Roman" w:hAnsi="Arial" w:cs="Times New Roman"/>
      <w:b/>
      <w:kern w:val="28"/>
      <w:sz w:val="24"/>
      <w:szCs w:val="24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ETS\Modele\Rapport_MODEL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0173672AAF14A96AE98E25DE6B785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997212A-BA1F-4228-9B05-DD19FE5220EB}"/>
      </w:docPartPr>
      <w:docPartBody>
        <w:p w:rsidR="00076A63" w:rsidRDefault="00076A63">
          <w:pPr>
            <w:pStyle w:val="50173672AAF14A96AE98E25DE6B7856B"/>
          </w:pPr>
          <w:r w:rsidRPr="00175D26">
            <w:rPr>
              <w:rStyle w:val="Textedelespacerserv"/>
            </w:rPr>
            <w:t>[Objet ]</w:t>
          </w:r>
        </w:p>
      </w:docPartBody>
    </w:docPart>
    <w:docPart>
      <w:docPartPr>
        <w:name w:val="E4C65F7B4F334BA881039878F3F45DF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3CE5E5-FBF1-4C79-9241-7A031D08E091}"/>
      </w:docPartPr>
      <w:docPartBody>
        <w:p w:rsidR="00076A63" w:rsidRDefault="00076A63">
          <w:pPr>
            <w:pStyle w:val="E4C65F7B4F334BA881039878F3F45DF3"/>
          </w:pPr>
          <w:r w:rsidRPr="00175D26">
            <w:rPr>
              <w:rStyle w:val="Textedelespacerserv"/>
            </w:rPr>
            <w:t>[Titre ]</w:t>
          </w:r>
        </w:p>
      </w:docPartBody>
    </w:docPart>
    <w:docPart>
      <w:docPartPr>
        <w:name w:val="0C61320877B44BEEBF43165BB836C7C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A07B40-0160-4D83-8D91-9D2CDB9FABD3}"/>
      </w:docPartPr>
      <w:docPartBody>
        <w:p w:rsidR="00076A63" w:rsidRDefault="00076A63">
          <w:pPr>
            <w:pStyle w:val="0C61320877B44BEEBF43165BB836C7C8"/>
          </w:pPr>
          <w:r w:rsidRPr="00175D26">
            <w:rPr>
              <w:rStyle w:val="Textedelespacerserv"/>
            </w:rPr>
            <w:t>[Société]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A63"/>
    <w:rsid w:val="00067387"/>
    <w:rsid w:val="00076A63"/>
    <w:rsid w:val="00116389"/>
    <w:rsid w:val="00200F55"/>
    <w:rsid w:val="00226979"/>
    <w:rsid w:val="00266D40"/>
    <w:rsid w:val="005F3879"/>
    <w:rsid w:val="006427D6"/>
    <w:rsid w:val="0080084F"/>
    <w:rsid w:val="009E0E91"/>
    <w:rsid w:val="00B76587"/>
    <w:rsid w:val="00CA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26979"/>
    <w:rPr>
      <w:color w:val="808080"/>
    </w:rPr>
  </w:style>
  <w:style w:type="paragraph" w:customStyle="1" w:styleId="FB9AD6A8AF8947FD8985ABD05331E576">
    <w:name w:val="FB9AD6A8AF8947FD8985ABD05331E576"/>
  </w:style>
  <w:style w:type="paragraph" w:customStyle="1" w:styleId="9960B00B13B14F72B0D9B56D6D67181A">
    <w:name w:val="9960B00B13B14F72B0D9B56D6D67181A"/>
  </w:style>
  <w:style w:type="paragraph" w:customStyle="1" w:styleId="50173672AAF14A96AE98E25DE6B7856B">
    <w:name w:val="50173672AAF14A96AE98E25DE6B7856B"/>
  </w:style>
  <w:style w:type="paragraph" w:customStyle="1" w:styleId="E4C65F7B4F334BA881039878F3F45DF3">
    <w:name w:val="E4C65F7B4F334BA881039878F3F45DF3"/>
  </w:style>
  <w:style w:type="paragraph" w:customStyle="1" w:styleId="E9C5C39514874534817DB72F96A618CA">
    <w:name w:val="E9C5C39514874534817DB72F96A618CA"/>
  </w:style>
  <w:style w:type="paragraph" w:customStyle="1" w:styleId="43DE906335C5471F930D2D385F593991">
    <w:name w:val="43DE906335C5471F930D2D385F593991"/>
  </w:style>
  <w:style w:type="paragraph" w:customStyle="1" w:styleId="0C61320877B44BEEBF43165BB836C7C8">
    <w:name w:val="0C61320877B44BEEBF43165BB836C7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300944-276C-4350-9B43-DC1F7AD31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Rapport_MODELE.dotx</Template>
  <TotalTime>7</TotalTime>
  <Pages>3</Pages>
  <Words>206</Words>
  <Characters>1134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Le processeur MIPS avec pipeline</vt:lpstr>
      <vt:lpstr/>
    </vt:vector>
  </TitlesOfParts>
  <Manager>Ambrish CHANDRA</Manager>
  <Company>École de technologie supérieure</Company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processeur MIPS avec pipeline</dc:title>
  <dc:subject>PROJET 3</dc:subject>
  <dc:creator>Ibrahima KABA</dc:creator>
  <cp:lastModifiedBy>Blaquière, Yves</cp:lastModifiedBy>
  <cp:revision>7</cp:revision>
  <cp:lastPrinted>2014-02-05T20:16:00Z</cp:lastPrinted>
  <dcterms:created xsi:type="dcterms:W3CDTF">2018-11-27T18:13:00Z</dcterms:created>
  <dcterms:modified xsi:type="dcterms:W3CDTF">2018-11-28T13:39:00Z</dcterms:modified>
  <cp:category>ELE791</cp:category>
</cp:coreProperties>
</file>